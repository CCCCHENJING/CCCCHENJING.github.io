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1025" o:targetscreensize="1024,768">
      <v:fill r:id="rId4" o:title="未标题-1" recolor="t" type="frame"/>
    </v:background>
  </w:background>
  <w:body>
    <w:p w14:paraId="79AA3CCF" w14:textId="6310319B" w:rsidR="00EE3AB9" w:rsidRDefault="00BA5E6D">
      <w:pPr>
        <w:rPr>
          <w:rFonts w:ascii="方正小标宋简体" w:eastAsia="方正小标宋简体" w:hAnsi="方正小标宋简体" w:cs="方正小标宋简体"/>
        </w:rPr>
      </w:pPr>
      <w:r w:rsidRPr="00B8456A">
        <w:rPr>
          <w:rFonts w:ascii="方正小标宋简体" w:eastAsia="方正小标宋简体" w:hAnsi="方正小标宋简体" w:cs="方正小标宋简体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5C6C7E" wp14:editId="2E9D65F8">
                <wp:simplePos x="0" y="0"/>
                <wp:positionH relativeFrom="column">
                  <wp:posOffset>514350</wp:posOffset>
                </wp:positionH>
                <wp:positionV relativeFrom="paragraph">
                  <wp:posOffset>133350</wp:posOffset>
                </wp:positionV>
                <wp:extent cx="7257415" cy="400050"/>
                <wp:effectExtent l="0" t="0" r="635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7415" cy="400050"/>
                        </a:xfrm>
                        <a:prstGeom prst="rect">
                          <a:avLst/>
                        </a:prstGeom>
                        <a:solidFill>
                          <a:srgbClr val="121C2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A11E5" w14:textId="79FC4DBC" w:rsidR="00B8456A" w:rsidRPr="00BA5E6D" w:rsidRDefault="00B8456A" w:rsidP="00B8456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b/>
                                <w:sz w:val="36"/>
                                <w:szCs w:val="32"/>
                              </w:rPr>
                            </w:pPr>
                            <w:r w:rsidRPr="00BA5E6D">
                              <w:rPr>
                                <w:rFonts w:hint="eastAsia"/>
                                <w:b/>
                                <w:sz w:val="36"/>
                                <w:szCs w:val="32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C6C7E" id="矩形 28" o:spid="_x0000_s1026" style="position:absolute;left:0;text-align:left;margin-left:40.5pt;margin-top:10.5pt;width:571.45pt;height:31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" fillcolor="#121c25" stroked="f" strokeweight="1pt">
                <v:textbox>
                  <w:txbxContent>
                    <w:p w14:paraId="4BAA11E5" w14:textId="79FC4DBC" w:rsidR="00B8456A" w:rsidRPr="00BA5E6D" w:rsidRDefault="00B8456A" w:rsidP="00B8456A">
                      <w:pPr>
                        <w:adjustRightInd w:val="0"/>
                        <w:snapToGrid w:val="0"/>
                        <w:jc w:val="left"/>
                        <w:rPr>
                          <w:b/>
                          <w:sz w:val="36"/>
                          <w:szCs w:val="32"/>
                        </w:rPr>
                      </w:pPr>
                      <w:r w:rsidRPr="00BA5E6D">
                        <w:rPr>
                          <w:rFonts w:hint="eastAsia"/>
                          <w:b/>
                          <w:sz w:val="36"/>
                          <w:szCs w:val="32"/>
                        </w:rPr>
                        <w:t>个人简历</w:t>
                      </w:r>
                    </w:p>
                  </w:txbxContent>
                </v:textbox>
              </v:rect>
            </w:pict>
          </mc:Fallback>
        </mc:AlternateContent>
      </w:r>
      <w:r w:rsidRPr="00B8456A">
        <w:rPr>
          <w:rFonts w:ascii="方正小标宋简体" w:eastAsia="方正小标宋简体" w:hAnsi="方正小标宋简体" w:cs="方正小标宋简体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05ACCD" wp14:editId="675DAEC9">
                <wp:simplePos x="0" y="0"/>
                <wp:positionH relativeFrom="column">
                  <wp:posOffset>0</wp:posOffset>
                </wp:positionH>
                <wp:positionV relativeFrom="paragraph">
                  <wp:posOffset>133350</wp:posOffset>
                </wp:positionV>
                <wp:extent cx="561975" cy="400050"/>
                <wp:effectExtent l="0" t="0" r="9525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400050"/>
                        </a:xfrm>
                        <a:prstGeom prst="rect">
                          <a:avLst/>
                        </a:prstGeom>
                        <a:solidFill>
                          <a:srgbClr val="258BB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67056" id="矩形 27" o:spid="_x0000_s1026" style="position:absolute;left:0;text-align:left;margin-left:0;margin-top:10.5pt;width:44.25pt;height:31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" fillcolor="#258bb1" stroked="f" strokeweight="1pt"/>
            </w:pict>
          </mc:Fallback>
        </mc:AlternateContent>
      </w:r>
    </w:p>
    <w:p w14:paraId="79AA3CD0" w14:textId="66443E20" w:rsidR="00EE3AB9" w:rsidRDefault="00EE3AB9">
      <w:pPr>
        <w:rPr>
          <w:rFonts w:ascii="方正小标宋简体" w:eastAsia="方正小标宋简体" w:hAnsi="方正小标宋简体" w:cs="方正小标宋简体"/>
        </w:rPr>
      </w:pPr>
    </w:p>
    <w:p w14:paraId="79AA3CD1" w14:textId="124599A0" w:rsidR="00EE3AB9" w:rsidRDefault="00EE3AB9">
      <w:pPr>
        <w:rPr>
          <w:rFonts w:ascii="方正小标宋简体" w:eastAsia="方正小标宋简体" w:hAnsi="方正小标宋简体" w:cs="方正小标宋简体"/>
        </w:rPr>
      </w:pPr>
    </w:p>
    <w:p w14:paraId="79AA3CD2" w14:textId="5A92D7C2" w:rsidR="00EE3AB9" w:rsidRDefault="00DB32B0">
      <w:r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9AA3D22" wp14:editId="1007511B">
                <wp:simplePos x="0" y="0"/>
                <wp:positionH relativeFrom="column">
                  <wp:posOffset>2085975</wp:posOffset>
                </wp:positionH>
                <wp:positionV relativeFrom="page">
                  <wp:posOffset>1397000</wp:posOffset>
                </wp:positionV>
                <wp:extent cx="2794000" cy="43878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A3D48" w14:textId="77777777" w:rsidR="00EE3AB9" w:rsidRDefault="0062261C">
                            <w:pPr>
                              <w:jc w:val="left"/>
                              <w:rPr>
                                <w:rFonts w:ascii="Times New Roman" w:hAnsi="Times New Roman" w:cs="Calibri"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Calibri" w:hint="eastAsia"/>
                                <w:bCs/>
                                <w:iCs/>
                                <w:sz w:val="22"/>
                                <w:szCs w:val="22"/>
                              </w:rPr>
                              <w:t>重庆市南岸区重庆工商大学</w:t>
                            </w:r>
                            <w:r>
                              <w:rPr>
                                <w:rFonts w:ascii="Times New Roman" w:hAnsi="Times New Roman" w:cs="Calibri" w:hint="eastAsia"/>
                                <w:bCs/>
                                <w:iCs/>
                                <w:sz w:val="22"/>
                                <w:szCs w:val="22"/>
                              </w:rPr>
                              <w:br/>
                              <w:t>Email</w:t>
                            </w:r>
                            <w:r>
                              <w:rPr>
                                <w:rFonts w:ascii="Times New Roman" w:hAnsi="Times New Roman" w:cs="Calibri" w:hint="eastAsia"/>
                                <w:bCs/>
                                <w:iCs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ascii="Times New Roman" w:hAnsi="Times New Roman" w:cs="Calibri" w:hint="eastAsia"/>
                                <w:bCs/>
                                <w:i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Calibri" w:hint="eastAsia"/>
                                <w:bCs/>
                                <w:iCs/>
                                <w:sz w:val="22"/>
                                <w:szCs w:val="22"/>
                              </w:rPr>
                              <w:instrText xml:space="preserve"> HYPERLINK "mailto:jcccchen@163.com" </w:instrText>
                            </w:r>
                            <w:r>
                              <w:rPr>
                                <w:rFonts w:ascii="Times New Roman" w:hAnsi="Times New Roman" w:cs="Calibri" w:hint="eastAsia"/>
                                <w:bCs/>
                                <w:i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Style w:val="a4"/>
                                <w:rFonts w:ascii="Times New Roman" w:hAnsi="Times New Roman" w:cs="Calibri" w:hint="eastAsia"/>
                                <w:bCs/>
                                <w:iCs/>
                                <w:sz w:val="22"/>
                                <w:szCs w:val="22"/>
                              </w:rPr>
                              <w:t>jcccchen@163.com</w:t>
                            </w:r>
                            <w:r>
                              <w:rPr>
                                <w:rFonts w:ascii="Times New Roman" w:hAnsi="Times New Roman" w:cs="Calibri" w:hint="eastAsia"/>
                                <w:bCs/>
                                <w:iCs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  <w:p w14:paraId="79AA3D49" w14:textId="77777777" w:rsidR="00EE3AB9" w:rsidRDefault="0062261C">
                            <w:pPr>
                              <w:jc w:val="left"/>
                              <w:rPr>
                                <w:rFonts w:ascii="Times New Roman" w:hAnsi="Times New Roman" w:cs="Calibri"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Calibri" w:hint="eastAsia"/>
                                <w:bCs/>
                                <w:iCs/>
                                <w:sz w:val="22"/>
                                <w:szCs w:val="22"/>
                              </w:rPr>
                              <w:t>Tel</w:t>
                            </w:r>
                            <w:r>
                              <w:rPr>
                                <w:rFonts w:ascii="Times New Roman" w:hAnsi="Times New Roman" w:cs="Calibri" w:hint="eastAsia"/>
                                <w:bCs/>
                                <w:iCs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ascii="Times New Roman" w:hAnsi="Times New Roman" w:cs="Calibri" w:hint="eastAsia"/>
                                <w:bCs/>
                                <w:iCs/>
                                <w:sz w:val="22"/>
                                <w:szCs w:val="22"/>
                              </w:rPr>
                              <w:t>17383002775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AA3D2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7" type="#_x0000_t202" style="position:absolute;left:0;text-align:left;margin-left:164.25pt;margin-top:110pt;width:220pt;height:34.5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" filled="f" stroked="f" strokeweight=".5pt">
                <v:textbox style="mso-fit-shape-to-text:t">
                  <w:txbxContent>
                    <w:p w14:paraId="79AA3D48" w14:textId="77777777" w:rsidR="00EE3AB9" w:rsidRDefault="0062261C">
                      <w:pPr>
                        <w:jc w:val="left"/>
                        <w:rPr>
                          <w:rFonts w:ascii="Times New Roman" w:hAnsi="Times New Roman" w:cs="Calibri"/>
                          <w:bCs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Calibri" w:hint="eastAsia"/>
                          <w:bCs/>
                          <w:iCs/>
                          <w:sz w:val="22"/>
                          <w:szCs w:val="22"/>
                        </w:rPr>
                        <w:t>重庆市南岸区重庆工商大学</w:t>
                      </w:r>
                      <w:r>
                        <w:rPr>
                          <w:rFonts w:ascii="Times New Roman" w:hAnsi="Times New Roman" w:cs="Calibri" w:hint="eastAsia"/>
                          <w:bCs/>
                          <w:iCs/>
                          <w:sz w:val="22"/>
                          <w:szCs w:val="22"/>
                        </w:rPr>
                        <w:br/>
                        <w:t>Email</w:t>
                      </w:r>
                      <w:r>
                        <w:rPr>
                          <w:rFonts w:ascii="Times New Roman" w:hAnsi="Times New Roman" w:cs="Calibri" w:hint="eastAsia"/>
                          <w:bCs/>
                          <w:iCs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ascii="Times New Roman" w:hAnsi="Times New Roman" w:cs="Calibri" w:hint="eastAsia"/>
                          <w:bCs/>
                          <w:iCs/>
                          <w:sz w:val="22"/>
                          <w:szCs w:val="22"/>
                        </w:rPr>
                        <w:fldChar w:fldCharType="begin"/>
                      </w:r>
                      <w:r>
                        <w:rPr>
                          <w:rFonts w:ascii="Times New Roman" w:hAnsi="Times New Roman" w:cs="Calibri" w:hint="eastAsia"/>
                          <w:bCs/>
                          <w:iCs/>
                          <w:sz w:val="22"/>
                          <w:szCs w:val="22"/>
                        </w:rPr>
                        <w:instrText xml:space="preserve"> HYPERLINK "mailto:jcccchen@163.com" </w:instrText>
                      </w:r>
                      <w:r>
                        <w:rPr>
                          <w:rFonts w:ascii="Times New Roman" w:hAnsi="Times New Roman" w:cs="Calibri" w:hint="eastAsia"/>
                          <w:bCs/>
                          <w:iCs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Style w:val="a4"/>
                          <w:rFonts w:ascii="Times New Roman" w:hAnsi="Times New Roman" w:cs="Calibri" w:hint="eastAsia"/>
                          <w:bCs/>
                          <w:iCs/>
                          <w:sz w:val="22"/>
                          <w:szCs w:val="22"/>
                        </w:rPr>
                        <w:t>jcccchen@163.com</w:t>
                      </w:r>
                      <w:r>
                        <w:rPr>
                          <w:rFonts w:ascii="Times New Roman" w:hAnsi="Times New Roman" w:cs="Calibri" w:hint="eastAsia"/>
                          <w:bCs/>
                          <w:iCs/>
                          <w:sz w:val="22"/>
                          <w:szCs w:val="22"/>
                        </w:rPr>
                        <w:fldChar w:fldCharType="end"/>
                      </w:r>
                    </w:p>
                    <w:p w14:paraId="79AA3D49" w14:textId="77777777" w:rsidR="00EE3AB9" w:rsidRDefault="0062261C">
                      <w:pPr>
                        <w:jc w:val="left"/>
                        <w:rPr>
                          <w:rFonts w:ascii="Times New Roman" w:hAnsi="Times New Roman" w:cs="Calibri"/>
                          <w:bCs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Calibri" w:hint="eastAsia"/>
                          <w:bCs/>
                          <w:iCs/>
                          <w:sz w:val="22"/>
                          <w:szCs w:val="22"/>
                        </w:rPr>
                        <w:t>Tel</w:t>
                      </w:r>
                      <w:r>
                        <w:rPr>
                          <w:rFonts w:ascii="Times New Roman" w:hAnsi="Times New Roman" w:cs="Calibri" w:hint="eastAsia"/>
                          <w:bCs/>
                          <w:iCs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ascii="Times New Roman" w:hAnsi="Times New Roman" w:cs="Calibri" w:hint="eastAsia"/>
                          <w:bCs/>
                          <w:iCs/>
                          <w:sz w:val="22"/>
                          <w:szCs w:val="22"/>
                        </w:rPr>
                        <w:t>17383002775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8000" behindDoc="0" locked="0" layoutInCell="1" allowOverlap="1" wp14:anchorId="79AA3D14" wp14:editId="03BF247F">
            <wp:simplePos x="0" y="0"/>
            <wp:positionH relativeFrom="column">
              <wp:posOffset>935355</wp:posOffset>
            </wp:positionH>
            <wp:positionV relativeFrom="paragraph">
              <wp:posOffset>120015</wp:posOffset>
            </wp:positionV>
            <wp:extent cx="927735" cy="1237615"/>
            <wp:effectExtent l="62865" t="66040" r="76200" b="6794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7735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9AA3D24" wp14:editId="56E7CBA4">
                <wp:simplePos x="0" y="0"/>
                <wp:positionH relativeFrom="column">
                  <wp:posOffset>1981200</wp:posOffset>
                </wp:positionH>
                <wp:positionV relativeFrom="page">
                  <wp:posOffset>967740</wp:posOffset>
                </wp:positionV>
                <wp:extent cx="1894840" cy="38989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840" cy="389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A3D4A" w14:textId="77777777" w:rsidR="00EE3AB9" w:rsidRDefault="0062261C">
                            <w:pPr>
                              <w:jc w:val="left"/>
                              <w:rPr>
                                <w:rFonts w:ascii="方正公文小标宋" w:eastAsia="方正公文小标宋" w:hAnsi="方正公文小标宋" w:cs="方正公文小标宋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方正公文小标宋" w:eastAsia="方正公文小标宋" w:hAnsi="方正公文小标宋" w:cs="方正公文小标宋" w:hint="eastAsia"/>
                                <w:sz w:val="40"/>
                                <w:szCs w:val="40"/>
                              </w:rPr>
                              <w:t xml:space="preserve"> 陈 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A3D24" id="文本框 1" o:spid="_x0000_s1028" type="#_x0000_t202" style="position:absolute;left:0;text-align:left;margin-left:156pt;margin-top:76.2pt;width:149.2pt;height:30.7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" filled="f" stroked="f" strokeweight=".5pt">
                <v:textbox style="mso-fit-shape-to-text:t">
                  <w:txbxContent>
                    <w:p w14:paraId="79AA3D4A" w14:textId="77777777" w:rsidR="00EE3AB9" w:rsidRDefault="0062261C">
                      <w:pPr>
                        <w:jc w:val="left"/>
                        <w:rPr>
                          <w:rFonts w:ascii="方正公文小标宋" w:eastAsia="方正公文小标宋" w:hAnsi="方正公文小标宋" w:cs="方正公文小标宋"/>
                          <w:sz w:val="40"/>
                          <w:szCs w:val="40"/>
                        </w:rPr>
                      </w:pPr>
                      <w:r>
                        <w:rPr>
                          <w:rFonts w:ascii="方正公文小标宋" w:eastAsia="方正公文小标宋" w:hAnsi="方正公文小标宋" w:cs="方正公文小标宋" w:hint="eastAsia"/>
                          <w:sz w:val="40"/>
                          <w:szCs w:val="40"/>
                        </w:rPr>
                        <w:t xml:space="preserve"> 陈 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9AA3CD3" w14:textId="4783327F" w:rsidR="00EE3AB9" w:rsidRDefault="00EE3AB9"/>
    <w:p w14:paraId="79AA3CD4" w14:textId="46BE164A" w:rsidR="00EE3AB9" w:rsidRDefault="00EE3AB9"/>
    <w:p w14:paraId="79AA3CD5" w14:textId="45C201AD" w:rsidR="00EE3AB9" w:rsidRDefault="00EE3AB9"/>
    <w:p w14:paraId="79AA3CD6" w14:textId="77777777" w:rsidR="00EE3AB9" w:rsidRDefault="00EE3AB9"/>
    <w:p w14:paraId="79AA3CD7" w14:textId="796A508A" w:rsidR="00EE3AB9" w:rsidRDefault="00EE3AB9"/>
    <w:p w14:paraId="79AA3CD8" w14:textId="3F654BFE" w:rsidR="00EE3AB9" w:rsidRDefault="00EE3AB9"/>
    <w:p w14:paraId="79AA3CD9" w14:textId="56967F6D" w:rsidR="00EE3AB9" w:rsidRDefault="00EE3AB9"/>
    <w:p w14:paraId="79AA3CDA" w14:textId="3B825BCF" w:rsidR="00EE3AB9" w:rsidRDefault="00EE3AB9"/>
    <w:p w14:paraId="79AA3CDB" w14:textId="133950C3" w:rsidR="00EE3AB9" w:rsidRDefault="00DB32B0">
      <w:r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AA3D10" wp14:editId="157C3290">
                <wp:simplePos x="0" y="0"/>
                <wp:positionH relativeFrom="column">
                  <wp:posOffset>848360</wp:posOffset>
                </wp:positionH>
                <wp:positionV relativeFrom="page">
                  <wp:posOffset>2282825</wp:posOffset>
                </wp:positionV>
                <wp:extent cx="3599815" cy="314960"/>
                <wp:effectExtent l="0" t="0" r="0" b="0"/>
                <wp:wrapNone/>
                <wp:docPr id="1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A3D39" w14:textId="77777777" w:rsidR="00EE3AB9" w:rsidRDefault="0062261C">
                            <w:pPr>
                              <w:rPr>
                                <w:rFonts w:ascii="方正公文小标宋" w:eastAsia="方正公文小标宋" w:hAnsi="方正公文小标宋" w:cs="方正公文小标宋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公文小标宋" w:eastAsia="方正公文小标宋" w:hAnsi="方正公文小标宋" w:cs="方正公文小标宋" w:hint="eastAsia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A3D10" id="文本框 3" o:spid="_x0000_s1029" type="#_x0000_t202" style="position:absolute;left:0;text-align:left;margin-left:66.8pt;margin-top:179.75pt;width:283.45pt;height:24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" filled="f" stroked="f" strokeweight=".5pt">
                <v:textbox style="mso-fit-shape-to-text:t">
                  <w:txbxContent>
                    <w:p w14:paraId="79AA3D39" w14:textId="77777777" w:rsidR="00EE3AB9" w:rsidRDefault="0062261C">
                      <w:pPr>
                        <w:rPr>
                          <w:rFonts w:ascii="方正公文小标宋" w:eastAsia="方正公文小标宋" w:hAnsi="方正公文小标宋" w:cs="方正公文小标宋"/>
                          <w:sz w:val="28"/>
                          <w:szCs w:val="28"/>
                        </w:rPr>
                      </w:pPr>
                      <w:r>
                        <w:rPr>
                          <w:rFonts w:ascii="方正公文小标宋" w:eastAsia="方正公文小标宋" w:hAnsi="方正公文小标宋" w:cs="方正公文小标宋" w:hint="eastAsia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9AA3CDC" w14:textId="236FAEA6" w:rsidR="00EE3AB9" w:rsidRDefault="00EE3AB9"/>
    <w:p w14:paraId="79AA3CDD" w14:textId="18DC09A8" w:rsidR="00EE3AB9" w:rsidRDefault="00DB32B0">
      <w:r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AA3D12" wp14:editId="58AC8BF0">
                <wp:simplePos x="0" y="0"/>
                <wp:positionH relativeFrom="column">
                  <wp:posOffset>852805</wp:posOffset>
                </wp:positionH>
                <wp:positionV relativeFrom="page">
                  <wp:posOffset>2586990</wp:posOffset>
                </wp:positionV>
                <wp:extent cx="5866130" cy="605790"/>
                <wp:effectExtent l="0" t="0" r="0" b="6350"/>
                <wp:wrapNone/>
                <wp:docPr id="1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6130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A3D3A" w14:textId="77777777" w:rsidR="00EE3AB9" w:rsidRDefault="0062261C">
                            <w:pPr>
                              <w:spacing w:line="360" w:lineRule="auto"/>
                              <w:rPr>
                                <w:rFonts w:asciiTheme="minorEastAsia" w:hAnsiTheme="minorEastAsia" w:cstheme="minorEastAsia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b/>
                                <w:color w:val="000000"/>
                                <w:sz w:val="22"/>
                                <w:szCs w:val="22"/>
                              </w:rPr>
                              <w:t>2019.09 - 2023.06       重庆财经学院    智能科学与技术专业    全日制本科</w:t>
                            </w:r>
                          </w:p>
                          <w:p w14:paraId="79AA3D3B" w14:textId="77777777" w:rsidR="00EE3AB9" w:rsidRDefault="0062261C">
                            <w:pPr>
                              <w:spacing w:line="360" w:lineRule="auto"/>
                              <w:rPr>
                                <w:rFonts w:asciiTheme="minorEastAsia" w:hAnsiTheme="minorEastAsia" w:cstheme="minorEastAsia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b/>
                                <w:color w:val="000000"/>
                                <w:sz w:val="22"/>
                                <w:szCs w:val="22"/>
                              </w:rPr>
                              <w:t>2023.09 – 至今         重庆工商大学    人工智能专业          全日制研究生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A3D12" id="文本框 8" o:spid="_x0000_s1030" type="#_x0000_t202" style="position:absolute;left:0;text-align:left;margin-left:67.15pt;margin-top:203.7pt;width:461.9pt;height:47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" filled="f" stroked="f" strokeweight=".5pt">
                <v:textbox style="mso-fit-shape-to-text:t">
                  <w:txbxContent>
                    <w:p w14:paraId="79AA3D3A" w14:textId="77777777" w:rsidR="00EE3AB9" w:rsidRDefault="0062261C">
                      <w:pPr>
                        <w:spacing w:line="360" w:lineRule="auto"/>
                        <w:rPr>
                          <w:rFonts w:asciiTheme="minorEastAsia" w:hAnsiTheme="minorEastAsia" w:cstheme="minorEastAsia"/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b/>
                          <w:color w:val="000000"/>
                          <w:sz w:val="22"/>
                          <w:szCs w:val="22"/>
                        </w:rPr>
                        <w:t>2019.09 - 2023.06       重庆财经学院    智能科学与技术专业    全日制本科</w:t>
                      </w:r>
                    </w:p>
                    <w:p w14:paraId="79AA3D3B" w14:textId="77777777" w:rsidR="00EE3AB9" w:rsidRDefault="0062261C">
                      <w:pPr>
                        <w:spacing w:line="360" w:lineRule="auto"/>
                        <w:rPr>
                          <w:rFonts w:asciiTheme="minorEastAsia" w:hAnsiTheme="minorEastAsia" w:cstheme="minorEastAsia"/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b/>
                          <w:color w:val="000000"/>
                          <w:sz w:val="22"/>
                          <w:szCs w:val="22"/>
                        </w:rPr>
                        <w:t>2023.09 – 至今         重庆工商大学    人工智能专业          全日制研究生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AA3D0E" wp14:editId="6E8156EB">
                <wp:simplePos x="0" y="0"/>
                <wp:positionH relativeFrom="column">
                  <wp:posOffset>942340</wp:posOffset>
                </wp:positionH>
                <wp:positionV relativeFrom="page">
                  <wp:posOffset>2576830</wp:posOffset>
                </wp:positionV>
                <wp:extent cx="5716905" cy="0"/>
                <wp:effectExtent l="0" t="0" r="0" b="0"/>
                <wp:wrapNone/>
                <wp:docPr id="13" name="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69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B4C3FB" id="Line 1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74.2pt,202.9pt" to="524.35pt,20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">
                <w10:wrap anchory="page"/>
              </v:line>
            </w:pict>
          </mc:Fallback>
        </mc:AlternateContent>
      </w:r>
    </w:p>
    <w:p w14:paraId="79AA3CDE" w14:textId="0388CAD4" w:rsidR="00EE3AB9" w:rsidRDefault="00EE3AB9"/>
    <w:p w14:paraId="79AA3CDF" w14:textId="74ACA9A9" w:rsidR="00EE3AB9" w:rsidRDefault="00EE3AB9"/>
    <w:p w14:paraId="79AA3CE0" w14:textId="22779B3B" w:rsidR="00EE3AB9" w:rsidRDefault="00EE3AB9"/>
    <w:p w14:paraId="79AA3CE1" w14:textId="6C5CEC92" w:rsidR="00EE3AB9" w:rsidRDefault="00DB32B0">
      <w:r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9AA3D20" wp14:editId="72F06250">
                <wp:simplePos x="0" y="0"/>
                <wp:positionH relativeFrom="column">
                  <wp:posOffset>848360</wp:posOffset>
                </wp:positionH>
                <wp:positionV relativeFrom="page">
                  <wp:posOffset>3202305</wp:posOffset>
                </wp:positionV>
                <wp:extent cx="3599815" cy="314960"/>
                <wp:effectExtent l="0" t="0" r="0" b="0"/>
                <wp:wrapNone/>
                <wp:docPr id="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A3D47" w14:textId="77777777" w:rsidR="00EE3AB9" w:rsidRDefault="0062261C">
                            <w:pPr>
                              <w:rPr>
                                <w:rFonts w:ascii="方正公文小标宋" w:eastAsia="方正公文小标宋" w:hAnsi="方正公文小标宋" w:cs="方正公文小标宋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公文小标宋" w:eastAsia="方正公文小标宋" w:hAnsi="方正公文小标宋" w:cs="方正公文小标宋" w:hint="eastAsia"/>
                                <w:sz w:val="28"/>
                                <w:szCs w:val="28"/>
                              </w:rPr>
                              <w:t>科研成果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A3D20" id="_x0000_s1031" type="#_x0000_t202" style="position:absolute;left:0;text-align:left;margin-left:66.8pt;margin-top:252.15pt;width:283.45pt;height:24.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" filled="f" stroked="f" strokeweight=".5pt">
                <v:textbox style="mso-fit-shape-to-text:t">
                  <w:txbxContent>
                    <w:p w14:paraId="79AA3D47" w14:textId="77777777" w:rsidR="00EE3AB9" w:rsidRDefault="0062261C">
                      <w:pPr>
                        <w:rPr>
                          <w:rFonts w:ascii="方正公文小标宋" w:eastAsia="方正公文小标宋" w:hAnsi="方正公文小标宋" w:cs="方正公文小标宋"/>
                          <w:sz w:val="28"/>
                          <w:szCs w:val="28"/>
                        </w:rPr>
                      </w:pPr>
                      <w:r>
                        <w:rPr>
                          <w:rFonts w:ascii="方正公文小标宋" w:eastAsia="方正公文小标宋" w:hAnsi="方正公文小标宋" w:cs="方正公文小标宋" w:hint="eastAsia"/>
                          <w:sz w:val="28"/>
                          <w:szCs w:val="28"/>
                        </w:rPr>
                        <w:t>科研成果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9AA3CE2" w14:textId="686E7CF0" w:rsidR="00EE3AB9" w:rsidRDefault="00EE3AB9"/>
    <w:p w14:paraId="79AA3CE3" w14:textId="71BC01D0" w:rsidR="00EE3AB9" w:rsidRDefault="00DB32B0">
      <w:r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AA3D1E" wp14:editId="0AF89B77">
                <wp:simplePos x="0" y="0"/>
                <wp:positionH relativeFrom="column">
                  <wp:posOffset>945515</wp:posOffset>
                </wp:positionH>
                <wp:positionV relativeFrom="page">
                  <wp:posOffset>3500755</wp:posOffset>
                </wp:positionV>
                <wp:extent cx="5716905" cy="0"/>
                <wp:effectExtent l="0" t="0" r="0" b="0"/>
                <wp:wrapNone/>
                <wp:docPr id="9" name="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69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6F387B" id="Line 1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74.45pt,275.65pt" to="524.6pt,27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">
                <w10:wrap anchory="page"/>
              </v:line>
            </w:pict>
          </mc:Fallback>
        </mc:AlternateContent>
      </w:r>
      <w:r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9AA3D1C" wp14:editId="7E70D634">
                <wp:simplePos x="0" y="0"/>
                <wp:positionH relativeFrom="column">
                  <wp:posOffset>862330</wp:posOffset>
                </wp:positionH>
                <wp:positionV relativeFrom="page">
                  <wp:posOffset>3489325</wp:posOffset>
                </wp:positionV>
                <wp:extent cx="5864225" cy="245999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225" cy="2459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A3D42" w14:textId="77777777" w:rsidR="00EE3AB9" w:rsidRDefault="0062261C">
                            <w:pPr>
                              <w:numPr>
                                <w:ilvl w:val="0"/>
                                <w:numId w:val="2"/>
                              </w:numPr>
                              <w:spacing w:afterLines="50" w:after="120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[CCF-A / 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中科院一区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Top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期刊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WTxGRN</w:t>
                            </w:r>
                            <w:proofErr w:type="spellEnd"/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: Wavelet Transform-Based Extended Gated Recurrent Network for Palm Vein Recognition. IEEE Transactions on Information Forensics and Security (TIFS), 2025, 20: 7911-7926. (IF=8.0) Authors: </w:t>
                            </w:r>
                            <w:proofErr w:type="spellStart"/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Huafeng</w:t>
                            </w:r>
                            <w:proofErr w:type="spellEnd"/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Qin*, </w:t>
                            </w:r>
                            <w:proofErr w:type="spellStart"/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Yuming</w:t>
                            </w:r>
                            <w:proofErr w:type="spellEnd"/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Fu*, 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Jing Chen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Qun</w:t>
                            </w:r>
                            <w:proofErr w:type="spellEnd"/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Song, et al.</w:t>
                            </w:r>
                          </w:p>
                          <w:p w14:paraId="79AA3D43" w14:textId="77777777" w:rsidR="00EE3AB9" w:rsidRDefault="0062261C">
                            <w:pPr>
                              <w:numPr>
                                <w:ilvl w:val="0"/>
                                <w:numId w:val="2"/>
                              </w:numPr>
                              <w:spacing w:afterLines="50" w:after="120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[CCF-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B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/ 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中科院一区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Top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期刊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] WTGMT: A Wavelet-Enhanced Group Memory-augmented Transformer for Self-supervised Parkinson's Disease Detection. Pattern Recognition (PR). (IF=7.6, 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在审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/Under Review) Authors: </w:t>
                            </w:r>
                            <w:proofErr w:type="spellStart"/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Qun</w:t>
                            </w:r>
                            <w:proofErr w:type="spellEnd"/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Song*, 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Jing Chen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(Co-First Author/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共同</w:t>
                            </w:r>
                            <w:proofErr w:type="gramStart"/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作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), et al.</w:t>
                            </w:r>
                          </w:p>
                          <w:p w14:paraId="79AA3D44" w14:textId="77777777" w:rsidR="00EE3AB9" w:rsidRDefault="0062261C">
                            <w:pPr>
                              <w:numPr>
                                <w:ilvl w:val="0"/>
                                <w:numId w:val="2"/>
                              </w:numPr>
                              <w:spacing w:afterLines="50" w:after="120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[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中科院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二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区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PASNet</w:t>
                            </w:r>
                            <w:proofErr w:type="spellEnd"/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: Progressive Adaptation and Transfer Entropy-Guided Search for Parameter-Efficient Parkinson's Disease Detection. Biomedical Signal Processing and Control (BSPC). (IF=4.9, 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在投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/Submitted) Authors: </w:t>
                            </w:r>
                            <w:proofErr w:type="spellStart"/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Qun</w:t>
                            </w:r>
                            <w:proofErr w:type="spellEnd"/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Song*, 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Jing Chen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(Co-First Author/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共同</w:t>
                            </w:r>
                            <w:proofErr w:type="gramStart"/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作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), et al.</w:t>
                            </w:r>
                          </w:p>
                          <w:p w14:paraId="16D66341" w14:textId="09A9A358" w:rsidR="00B2202A" w:rsidRPr="00AF655E" w:rsidRDefault="00B2202A" w:rsidP="00AF655E">
                            <w:pPr>
                              <w:numPr>
                                <w:ilvl w:val="0"/>
                                <w:numId w:val="2"/>
                              </w:numPr>
                              <w:spacing w:afterLines="50" w:after="120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[EI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检索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会议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]</w:t>
                            </w:r>
                            <w:r w:rsidR="009F61D6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9F61D6" w:rsidRPr="009F61D6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TMemAE</w:t>
                            </w:r>
                            <w:proofErr w:type="spellEnd"/>
                            <w:r w:rsidR="009F61D6" w:rsidRPr="009F61D6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: Handwriting Abnormality Analysis for Parkinson Disease Detection</w:t>
                            </w:r>
                            <w:r w:rsidR="009F61D6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F61D6" w:rsidRPr="00C6432B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202</w:t>
                            </w:r>
                            <w:r w:rsidR="009F61D6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4</w:t>
                            </w:r>
                            <w:r w:rsidR="009F61D6" w:rsidRPr="00C6432B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3708E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8</w:t>
                            </w:r>
                            <w:r w:rsidR="009F61D6" w:rsidRPr="00C6432B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th International Conference on Big Data and Internet of Things</w:t>
                            </w:r>
                            <w:r w:rsidR="009F61D6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F61D6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(</w:t>
                            </w:r>
                            <w:r w:rsidR="009F61D6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BDIOT202</w:t>
                            </w:r>
                            <w:r w:rsidR="0063708E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4</w:t>
                            </w:r>
                            <w:r w:rsidR="009F61D6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) Authors:</w:t>
                            </w:r>
                            <w:r w:rsidR="009F61D6" w:rsidRPr="00B2202A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F61D6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Jing Chen</w:t>
                            </w:r>
                            <w:r w:rsidR="00142F46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(</w:t>
                            </w:r>
                            <w:proofErr w:type="gramStart"/>
                            <w:r w:rsidR="00142F46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一</w:t>
                            </w:r>
                            <w:proofErr w:type="gramEnd"/>
                            <w:r w:rsidR="00142F46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作</w:t>
                            </w:r>
                            <w:r w:rsidR="00142F46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),</w:t>
                            </w:r>
                            <w:r w:rsidR="009F61D6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4528A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Yuming</w:t>
                            </w:r>
                            <w:proofErr w:type="spellEnd"/>
                            <w:r w:rsidR="004528A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Fu,</w:t>
                            </w:r>
                            <w:r w:rsidR="009F61D6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et al.</w:t>
                            </w:r>
                          </w:p>
                          <w:p w14:paraId="3E917916" w14:textId="3BCF690A" w:rsidR="00B2202A" w:rsidRDefault="00B2202A" w:rsidP="00B2202A">
                            <w:pPr>
                              <w:numPr>
                                <w:ilvl w:val="0"/>
                                <w:numId w:val="2"/>
                              </w:numPr>
                              <w:spacing w:afterLines="50" w:after="120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[EI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检索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会议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]</w:t>
                            </w:r>
                            <w:r w:rsidRPr="005D74A5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Lightweight Vein Recognition for Secure IoT Edge Devices: A Channel-wise Attention Approach for Big Data Biometrics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6432B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2025 9th International Conference on Big Data and Internet of Things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BDIOT2025) Authors:</w:t>
                            </w:r>
                            <w:r w:rsidRPr="00B2202A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C83B4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Yuming</w:t>
                            </w:r>
                            <w:proofErr w:type="spellEnd"/>
                            <w:r w:rsidR="00C83B4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Fu*, 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Jing Chen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(</w:t>
                            </w:r>
                            <w:r w:rsidR="00C83B4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Co-First Author/</w:t>
                            </w:r>
                            <w:r w:rsidR="00C83B4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共同</w:t>
                            </w:r>
                            <w:proofErr w:type="gramStart"/>
                            <w:r w:rsidR="00C83B4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一</w:t>
                            </w:r>
                            <w:proofErr w:type="gramEnd"/>
                            <w:r w:rsidR="00C83B4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作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), et al.</w:t>
                            </w:r>
                          </w:p>
                          <w:p w14:paraId="79AA3D46" w14:textId="3258E6DC" w:rsidR="00EE3AB9" w:rsidRPr="00A5521D" w:rsidRDefault="0024214D" w:rsidP="00A5521D">
                            <w:pPr>
                              <w:numPr>
                                <w:ilvl w:val="0"/>
                                <w:numId w:val="2"/>
                              </w:numPr>
                              <w:spacing w:afterLines="50" w:after="120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[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校级</w:t>
                            </w:r>
                            <w:r w:rsidR="004465C4" w:rsidRPr="004465C4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研究生科研创新项目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]</w:t>
                            </w:r>
                            <w:r w:rsidR="00684B5A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84B5A" w:rsidRPr="00684B5A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基于深度学习的帕金森手写体图像分析</w:t>
                            </w:r>
                            <w:r w:rsidR="00684B5A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767F7" w:rsidRPr="006767F7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Project Members</w:t>
                            </w:r>
                            <w:r w:rsidR="00764D95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764D95" w:rsidRPr="001C673C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陈静</w:t>
                            </w:r>
                            <w:r w:rsidR="00BC169D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（</w:t>
                            </w:r>
                            <w:r w:rsidR="00BC169D" w:rsidRPr="00BC169D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Project Leader</w:t>
                            </w:r>
                            <w:r w:rsidR="00BC169D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/</w:t>
                            </w:r>
                            <w:r w:rsidR="00BC169D" w:rsidRPr="00BC169D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项目负责人</w:t>
                            </w:r>
                            <w:r w:rsidR="00BC169D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）</w:t>
                            </w:r>
                            <w:r w:rsidR="00764D95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，</w:t>
                            </w:r>
                            <w:r w:rsidR="005165C0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李海洋，高潮</w:t>
                            </w:r>
                            <w:r w:rsidR="004635CB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A3D1C" id="_x0000_s1032" type="#_x0000_t202" style="position:absolute;left:0;text-align:left;margin-left:67.9pt;margin-top:274.75pt;width:461.75pt;height:193.7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" filled="f" stroked="f" strokeweight=".5pt">
                <v:textbox style="mso-fit-shape-to-text:t">
                  <w:txbxContent>
                    <w:p w14:paraId="79AA3D42" w14:textId="77777777" w:rsidR="00EE3AB9" w:rsidRDefault="0062261C">
                      <w:pPr>
                        <w:numPr>
                          <w:ilvl w:val="0"/>
                          <w:numId w:val="2"/>
                        </w:numPr>
                        <w:spacing w:afterLines="50" w:after="120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[CCF-A / 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中科院一区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Top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期刊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] </w:t>
                      </w:r>
                      <w:proofErr w:type="spellStart"/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WTxGRN</w:t>
                      </w:r>
                      <w:proofErr w:type="spellEnd"/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: Wavelet Transform-Based Extended Gated Recurrent Network for Palm Vein Recognition. IEEE Transactions on Information Forensics and Security (TIFS), 2025, 20: 7911-7926. (IF=8.0) Authors: </w:t>
                      </w:r>
                      <w:proofErr w:type="spellStart"/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Huafeng</w:t>
                      </w:r>
                      <w:proofErr w:type="spellEnd"/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Qin*, </w:t>
                      </w:r>
                      <w:proofErr w:type="spellStart"/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Yuming</w:t>
                      </w:r>
                      <w:proofErr w:type="spellEnd"/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Fu*, </w:t>
                      </w:r>
                      <w:r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Jing Chen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Qun</w:t>
                      </w:r>
                      <w:proofErr w:type="spellEnd"/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Song, et al.</w:t>
                      </w:r>
                    </w:p>
                    <w:p w14:paraId="79AA3D43" w14:textId="77777777" w:rsidR="00EE3AB9" w:rsidRDefault="0062261C">
                      <w:pPr>
                        <w:numPr>
                          <w:ilvl w:val="0"/>
                          <w:numId w:val="2"/>
                        </w:numPr>
                        <w:spacing w:afterLines="50" w:after="120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[CCF-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B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/ 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中科院一区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Top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期刊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] WTGMT: A Wavelet-Enhanced Group Memory-augmented Transformer for Self-supervised Parkinson's Disease Detection. Pattern Recognition (PR). (IF=7.6, 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在审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/Under Review) Authors: </w:t>
                      </w:r>
                      <w:proofErr w:type="spellStart"/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Qun</w:t>
                      </w:r>
                      <w:proofErr w:type="spellEnd"/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Song*, </w:t>
                      </w:r>
                      <w:r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Jing Chen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(Co-First Author/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共同</w:t>
                      </w:r>
                      <w:proofErr w:type="gramStart"/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一</w:t>
                      </w:r>
                      <w:proofErr w:type="gramEnd"/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作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), et al.</w:t>
                      </w:r>
                    </w:p>
                    <w:p w14:paraId="79AA3D44" w14:textId="77777777" w:rsidR="00EE3AB9" w:rsidRDefault="0062261C">
                      <w:pPr>
                        <w:numPr>
                          <w:ilvl w:val="0"/>
                          <w:numId w:val="2"/>
                        </w:numPr>
                        <w:spacing w:afterLines="50" w:after="120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[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中科院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二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区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] </w:t>
                      </w:r>
                      <w:proofErr w:type="spellStart"/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PASNet</w:t>
                      </w:r>
                      <w:proofErr w:type="spellEnd"/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: Progressive Adaptation and Transfer Entropy-Guided Search for Parameter-Efficient Parkinson's Disease Detection. Biomedical Signal Processing and Control (BSPC). (IF=4.9, 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在投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/Submitted) Authors: </w:t>
                      </w:r>
                      <w:proofErr w:type="spellStart"/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Qun</w:t>
                      </w:r>
                      <w:proofErr w:type="spellEnd"/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Song*, </w:t>
                      </w:r>
                      <w:r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Jing Chen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(Co-First Author/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共同</w:t>
                      </w:r>
                      <w:proofErr w:type="gramStart"/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一</w:t>
                      </w:r>
                      <w:proofErr w:type="gramEnd"/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作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), et al.</w:t>
                      </w:r>
                    </w:p>
                    <w:p w14:paraId="16D66341" w14:textId="09A9A358" w:rsidR="00B2202A" w:rsidRPr="00AF655E" w:rsidRDefault="00B2202A" w:rsidP="00AF655E">
                      <w:pPr>
                        <w:numPr>
                          <w:ilvl w:val="0"/>
                          <w:numId w:val="2"/>
                        </w:numPr>
                        <w:spacing w:afterLines="50" w:after="120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[EI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检索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会议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]</w:t>
                      </w:r>
                      <w:r w:rsidR="009F61D6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9F61D6" w:rsidRPr="009F61D6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TMemAE</w:t>
                      </w:r>
                      <w:proofErr w:type="spellEnd"/>
                      <w:r w:rsidR="009F61D6" w:rsidRPr="009F61D6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: Handwriting Abnormality Analysis for Parkinson Disease Detection</w:t>
                      </w:r>
                      <w:r w:rsidR="009F61D6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9F61D6" w:rsidRPr="00C6432B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202</w:t>
                      </w:r>
                      <w:r w:rsidR="009F61D6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4</w:t>
                      </w:r>
                      <w:r w:rsidR="009F61D6" w:rsidRPr="00C6432B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63708E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8</w:t>
                      </w:r>
                      <w:r w:rsidR="009F61D6" w:rsidRPr="00C6432B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th International Conference on Big Data and Internet of Things</w:t>
                      </w:r>
                      <w:r w:rsidR="009F61D6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9F61D6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(</w:t>
                      </w:r>
                      <w:r w:rsidR="009F61D6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BDIOT202</w:t>
                      </w:r>
                      <w:r w:rsidR="0063708E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4</w:t>
                      </w:r>
                      <w:r w:rsidR="009F61D6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) Authors:</w:t>
                      </w:r>
                      <w:r w:rsidR="009F61D6" w:rsidRPr="00B2202A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9F61D6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Jing Chen</w:t>
                      </w:r>
                      <w:r w:rsidR="00142F46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(</w:t>
                      </w:r>
                      <w:proofErr w:type="gramStart"/>
                      <w:r w:rsidR="00142F46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一</w:t>
                      </w:r>
                      <w:proofErr w:type="gramEnd"/>
                      <w:r w:rsidR="00142F46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作</w:t>
                      </w:r>
                      <w:r w:rsidR="00142F46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),</w:t>
                      </w:r>
                      <w:r w:rsidR="009F61D6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4528A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Yuming</w:t>
                      </w:r>
                      <w:proofErr w:type="spellEnd"/>
                      <w:r w:rsidR="004528A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Fu,</w:t>
                      </w:r>
                      <w:r w:rsidR="009F61D6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et al.</w:t>
                      </w:r>
                    </w:p>
                    <w:p w14:paraId="3E917916" w14:textId="3BCF690A" w:rsidR="00B2202A" w:rsidRDefault="00B2202A" w:rsidP="00B2202A">
                      <w:pPr>
                        <w:numPr>
                          <w:ilvl w:val="0"/>
                          <w:numId w:val="2"/>
                        </w:numPr>
                        <w:spacing w:afterLines="50" w:after="120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[EI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检索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会议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]</w:t>
                      </w:r>
                      <w:r w:rsidRPr="005D74A5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Lightweight Vein Recognition for Secure IoT Edge Devices: A Channel-wise Attention Approach for Big Data Biometrics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6432B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2025 9th International Conference on Big Data and Internet of Things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BDIOT2025) Authors:</w:t>
                      </w:r>
                      <w:r w:rsidRPr="00B2202A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C83B4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Yuming</w:t>
                      </w:r>
                      <w:proofErr w:type="spellEnd"/>
                      <w:r w:rsidR="00C83B4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Fu*, </w:t>
                      </w:r>
                      <w:r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Jing Chen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(</w:t>
                      </w:r>
                      <w:r w:rsidR="00C83B4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Co-First Author/</w:t>
                      </w:r>
                      <w:r w:rsidR="00C83B4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共同</w:t>
                      </w:r>
                      <w:proofErr w:type="gramStart"/>
                      <w:r w:rsidR="00C83B4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一</w:t>
                      </w:r>
                      <w:proofErr w:type="gramEnd"/>
                      <w:r w:rsidR="00C83B4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作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), et al.</w:t>
                      </w:r>
                    </w:p>
                    <w:p w14:paraId="79AA3D46" w14:textId="3258E6DC" w:rsidR="00EE3AB9" w:rsidRPr="00A5521D" w:rsidRDefault="0024214D" w:rsidP="00A5521D">
                      <w:pPr>
                        <w:numPr>
                          <w:ilvl w:val="0"/>
                          <w:numId w:val="2"/>
                        </w:numPr>
                        <w:spacing w:afterLines="50" w:after="120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[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校级</w:t>
                      </w:r>
                      <w:r w:rsidR="004465C4" w:rsidRPr="004465C4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研究生科研创新项目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]</w:t>
                      </w:r>
                      <w:r w:rsidR="00684B5A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684B5A" w:rsidRPr="00684B5A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基于深度学习的帕金森手写体图像分析</w:t>
                      </w:r>
                      <w:r w:rsidR="00684B5A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6767F7" w:rsidRPr="006767F7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Project Members</w:t>
                      </w:r>
                      <w:r w:rsidR="00764D95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  <w:r w:rsidR="00764D95" w:rsidRPr="001C673C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陈静</w:t>
                      </w:r>
                      <w:r w:rsidR="00BC169D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（</w:t>
                      </w:r>
                      <w:r w:rsidR="00BC169D" w:rsidRPr="00BC169D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Project Leader</w:t>
                      </w:r>
                      <w:r w:rsidR="00BC169D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/</w:t>
                      </w:r>
                      <w:r w:rsidR="00BC169D" w:rsidRPr="00BC169D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项目负责人</w:t>
                      </w:r>
                      <w:r w:rsidR="00BC169D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）</w:t>
                      </w:r>
                      <w:r w:rsidR="00764D95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，</w:t>
                      </w:r>
                      <w:r w:rsidR="005165C0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李海洋，高潮</w:t>
                      </w:r>
                      <w:r w:rsidR="004635CB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9AA3CE4" w14:textId="2FCD639E" w:rsidR="00EE3AB9" w:rsidRDefault="00EE3AB9"/>
    <w:p w14:paraId="79AA3CE5" w14:textId="77777777" w:rsidR="00EE3AB9" w:rsidRDefault="00EE3AB9"/>
    <w:p w14:paraId="79AA3CE6" w14:textId="77777777" w:rsidR="00EE3AB9" w:rsidRDefault="00EE3AB9"/>
    <w:p w14:paraId="79AA3CE7" w14:textId="77777777" w:rsidR="00EE3AB9" w:rsidRDefault="00EE3AB9"/>
    <w:p w14:paraId="79AA3CE8" w14:textId="77777777" w:rsidR="00EE3AB9" w:rsidRDefault="00EE3AB9"/>
    <w:p w14:paraId="79AA3CE9" w14:textId="77777777" w:rsidR="00EE3AB9" w:rsidRDefault="00EE3AB9"/>
    <w:p w14:paraId="79AA3CEA" w14:textId="77777777" w:rsidR="00EE3AB9" w:rsidRDefault="00EE3AB9"/>
    <w:p w14:paraId="79AA3CEB" w14:textId="77777777" w:rsidR="00EE3AB9" w:rsidRDefault="00EE3AB9"/>
    <w:p w14:paraId="79AA3CEC" w14:textId="77777777" w:rsidR="00EE3AB9" w:rsidRDefault="00EE3AB9"/>
    <w:p w14:paraId="79AA3CED" w14:textId="77777777" w:rsidR="00EE3AB9" w:rsidRDefault="00EE3AB9"/>
    <w:p w14:paraId="79AA3CEE" w14:textId="77777777" w:rsidR="00EE3AB9" w:rsidRDefault="00EE3AB9"/>
    <w:p w14:paraId="79AA3CEF" w14:textId="77777777" w:rsidR="00EE3AB9" w:rsidRDefault="00EE3AB9"/>
    <w:p w14:paraId="79AA3CF0" w14:textId="77777777" w:rsidR="00EE3AB9" w:rsidRDefault="00EE3AB9"/>
    <w:p w14:paraId="79AA3CF1" w14:textId="3387458B" w:rsidR="00EE3AB9" w:rsidRDefault="00EE3AB9"/>
    <w:p w14:paraId="79AA3CF2" w14:textId="53D37A73" w:rsidR="00EE3AB9" w:rsidRDefault="00EE3AB9"/>
    <w:p w14:paraId="79AA3CF3" w14:textId="76FA2C83" w:rsidR="00EE3AB9" w:rsidRDefault="00EE3AB9"/>
    <w:p w14:paraId="79AA3CF4" w14:textId="698F75AF" w:rsidR="00EE3AB9" w:rsidRDefault="00EE3AB9"/>
    <w:p w14:paraId="79AA3CF5" w14:textId="535C59C1" w:rsidR="00EE3AB9" w:rsidRDefault="00EE3AB9"/>
    <w:p w14:paraId="79AA3CF6" w14:textId="56C8A681" w:rsidR="00EE3AB9" w:rsidRDefault="00EE3AB9"/>
    <w:p w14:paraId="79AA3CF7" w14:textId="4EEC5BBF" w:rsidR="00EE3AB9" w:rsidRDefault="00EE3AB9"/>
    <w:p w14:paraId="79AA3CF8" w14:textId="2D267F03" w:rsidR="00EE3AB9" w:rsidRDefault="00EE3AB9"/>
    <w:p w14:paraId="79AA3CF9" w14:textId="65765073" w:rsidR="00EE3AB9" w:rsidRDefault="00EE3AB9"/>
    <w:p w14:paraId="79AA3CFA" w14:textId="2225E95C" w:rsidR="00EE3AB9" w:rsidRDefault="00EE3AB9"/>
    <w:p w14:paraId="79AA3CFB" w14:textId="5B8B0C52" w:rsidR="00EE3AB9" w:rsidRDefault="00EE3AB9"/>
    <w:p w14:paraId="79AA3CFC" w14:textId="659833FD" w:rsidR="00EE3AB9" w:rsidRDefault="00DD42C0">
      <w:r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AA3D1A" wp14:editId="797DC1A1">
                <wp:simplePos x="0" y="0"/>
                <wp:positionH relativeFrom="column">
                  <wp:posOffset>855345</wp:posOffset>
                </wp:positionH>
                <wp:positionV relativeFrom="page">
                  <wp:posOffset>7678420</wp:posOffset>
                </wp:positionV>
                <wp:extent cx="3599815" cy="314960"/>
                <wp:effectExtent l="0" t="0" r="0" b="0"/>
                <wp:wrapNone/>
                <wp:docPr id="1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A3D41" w14:textId="77777777" w:rsidR="00EE3AB9" w:rsidRDefault="0062261C">
                            <w:pPr>
                              <w:rPr>
                                <w:rFonts w:ascii="方正公文小标宋" w:eastAsia="方正公文小标宋" w:hAnsi="方正公文小标宋" w:cs="方正公文小标宋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公文小标宋" w:eastAsia="方正公文小标宋" w:hAnsi="方正公文小标宋" w:cs="方正公文小标宋" w:hint="eastAsia"/>
                                <w:sz w:val="28"/>
                                <w:szCs w:val="28"/>
                              </w:rPr>
                              <w:t>学术研究经历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A3D1A" id="_x0000_s1033" type="#_x0000_t202" style="position:absolute;left:0;text-align:left;margin-left:67.35pt;margin-top:604.6pt;width:283.45pt;height:24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" filled="f" stroked="f" strokeweight=".5pt">
                <v:textbox style="mso-fit-shape-to-text:t">
                  <w:txbxContent>
                    <w:p w14:paraId="79AA3D41" w14:textId="77777777" w:rsidR="00EE3AB9" w:rsidRDefault="0062261C">
                      <w:pPr>
                        <w:rPr>
                          <w:rFonts w:ascii="方正公文小标宋" w:eastAsia="方正公文小标宋" w:hAnsi="方正公文小标宋" w:cs="方正公文小标宋"/>
                          <w:sz w:val="28"/>
                          <w:szCs w:val="28"/>
                        </w:rPr>
                      </w:pPr>
                      <w:r>
                        <w:rPr>
                          <w:rFonts w:ascii="方正公文小标宋" w:eastAsia="方正公文小标宋" w:hAnsi="方正公文小标宋" w:cs="方正公文小标宋" w:hint="eastAsia"/>
                          <w:sz w:val="28"/>
                          <w:szCs w:val="28"/>
                        </w:rPr>
                        <w:t>学术研究经历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9AA3CFD" w14:textId="5307997D" w:rsidR="00EE3AB9" w:rsidRDefault="00EE3AB9"/>
    <w:p w14:paraId="79AA3CFE" w14:textId="25525518" w:rsidR="00EE3AB9" w:rsidRDefault="00DD42C0">
      <w:r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AA3D16" wp14:editId="34D539C8">
                <wp:simplePos x="0" y="0"/>
                <wp:positionH relativeFrom="column">
                  <wp:posOffset>862330</wp:posOffset>
                </wp:positionH>
                <wp:positionV relativeFrom="page">
                  <wp:posOffset>7999730</wp:posOffset>
                </wp:positionV>
                <wp:extent cx="5864860" cy="2002790"/>
                <wp:effectExtent l="0" t="0" r="0" b="127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860" cy="2002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A3D3C" w14:textId="77777777" w:rsidR="00EE3AB9" w:rsidRDefault="0062261C">
                            <w:pPr>
                              <w:spacing w:afterLines="20" w:after="48" w:line="360" w:lineRule="exact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项目</w:t>
                            </w:r>
                            <w:proofErr w:type="gramStart"/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：基于笔迹图像的帕金森病智能辅助诊断研究（与法国巴黎理工大学联合研究项目）</w:t>
                            </w:r>
                          </w:p>
                          <w:p w14:paraId="79AA3D3D" w14:textId="77777777" w:rsidR="00EE3AB9" w:rsidRDefault="0062261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  <w:tab w:val="left" w:pos="640"/>
                              </w:tabs>
                              <w:spacing w:afterLines="20" w:after="48" w:line="360" w:lineRule="exact"/>
                              <w:ind w:left="640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工作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  <w:proofErr w:type="gramStart"/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自监督</w:t>
                            </w:r>
                            <w:proofErr w:type="gramEnd"/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异常检测：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针对医疗场景下帕金森病患者数据稀缺及模型缺乏可解释性的痛点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，主导提出了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WTGMT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框架。创新性地引入分组记忆增强模块（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Group Memory Module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），仅利用健康人数据</w:t>
                            </w:r>
                            <w:proofErr w:type="gramStart"/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进行单类训练</w:t>
                            </w:r>
                            <w:proofErr w:type="gramEnd"/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，实现了对早期病理特征的敏锐捕捉。</w:t>
                            </w:r>
                          </w:p>
                          <w:p w14:paraId="79AA3D3E" w14:textId="77777777" w:rsidR="00EE3AB9" w:rsidRDefault="0062261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  <w:tab w:val="left" w:pos="640"/>
                              </w:tabs>
                              <w:spacing w:afterLines="20" w:after="48" w:line="360" w:lineRule="exact"/>
                              <w:ind w:left="640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工作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传递</w:t>
                            </w:r>
                            <w:proofErr w:type="gramStart"/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熵</w:t>
                            </w:r>
                            <w:proofErr w:type="gramEnd"/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引导的进化算法：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针对模型微调的高计算成本问题，首创引入传递熵（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Transfer Entropy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）作为进化搜索的适应度函数，通过定量分析神经网络层间的信息流动，实现了适配器插入策略的可解释性自动搜索。该方法从信息论角度探索了模型内部的因果关联，以极少的参数量实现了性能超越。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A3D16" id="文本框 19" o:spid="_x0000_s1034" type="#_x0000_t202" style="position:absolute;left:0;text-align:left;margin-left:67.9pt;margin-top:629.9pt;width:461.8pt;height:157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" filled="f" stroked="f" strokeweight=".5pt">
                <v:textbox style="mso-fit-shape-to-text:t">
                  <w:txbxContent>
                    <w:p w14:paraId="79AA3D3C" w14:textId="77777777" w:rsidR="00EE3AB9" w:rsidRDefault="0062261C">
                      <w:pPr>
                        <w:spacing w:afterLines="20" w:after="48" w:line="360" w:lineRule="exact"/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项目</w:t>
                      </w:r>
                      <w:proofErr w:type="gramStart"/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一</w:t>
                      </w:r>
                      <w:proofErr w:type="gramEnd"/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：基于笔迹图像的帕金森病智能辅助诊断研究（与法国巴黎理工大学联合研究项目）</w:t>
                      </w:r>
                    </w:p>
                    <w:p w14:paraId="79AA3D3D" w14:textId="77777777" w:rsidR="00EE3AB9" w:rsidRDefault="0062261C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  <w:tab w:val="left" w:pos="640"/>
                        </w:tabs>
                        <w:spacing w:afterLines="20" w:after="48" w:line="360" w:lineRule="exact"/>
                        <w:ind w:left="640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工作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1</w:t>
                      </w:r>
                      <w:proofErr w:type="gramStart"/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自监督</w:t>
                      </w:r>
                      <w:proofErr w:type="gramEnd"/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异常检测：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针对医疗场景下帕金森病患者数据稀缺及模型缺乏可解释性的痛点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，主导提出了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WTGMT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框架。创新性地引入分组记忆增强模块（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Group Memory Module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），仅利用健康人数据</w:t>
                      </w:r>
                      <w:proofErr w:type="gramStart"/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进行单类训练</w:t>
                      </w:r>
                      <w:proofErr w:type="gramEnd"/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，实现了对早期病理特征的敏锐捕捉。</w:t>
                      </w:r>
                    </w:p>
                    <w:p w14:paraId="79AA3D3E" w14:textId="77777777" w:rsidR="00EE3AB9" w:rsidRDefault="0062261C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  <w:tab w:val="left" w:pos="640"/>
                        </w:tabs>
                        <w:spacing w:afterLines="20" w:after="48" w:line="360" w:lineRule="exact"/>
                        <w:ind w:left="640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工作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传递</w:t>
                      </w:r>
                      <w:proofErr w:type="gramStart"/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熵</w:t>
                      </w:r>
                      <w:proofErr w:type="gramEnd"/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引导的进化算法：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针对模型微调的高计算成本问题，首创引入传递熵（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Transfer Entropy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）作为进化搜索的适应度函数，通过定量分析神经网络层间的信息流动，实现了适配器插入策略的可解释性自动搜索。该方法从信息论角度探索了模型内部的因果关联，以极少的参数量实现了性能超越。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9AA3CFF" w14:textId="60D1AAB8" w:rsidR="00EE3AB9" w:rsidRDefault="00051C3A">
      <w:r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AA3D18" wp14:editId="092F0D3C">
                <wp:simplePos x="0" y="0"/>
                <wp:positionH relativeFrom="column">
                  <wp:posOffset>935990</wp:posOffset>
                </wp:positionH>
                <wp:positionV relativeFrom="page">
                  <wp:posOffset>8021955</wp:posOffset>
                </wp:positionV>
                <wp:extent cx="5716905" cy="0"/>
                <wp:effectExtent l="0" t="0" r="0" b="0"/>
                <wp:wrapNone/>
                <wp:docPr id="25" name="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69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84378E" id="Line 1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73.7pt,631.65pt" to="523.85pt,6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">
                <w10:wrap anchory="page"/>
              </v:line>
            </w:pict>
          </mc:Fallback>
        </mc:AlternateContent>
      </w:r>
    </w:p>
    <w:p w14:paraId="79AA3D00" w14:textId="55A2774B" w:rsidR="00EE3AB9" w:rsidRDefault="00EE3AB9"/>
    <w:p w14:paraId="79AA3D01" w14:textId="5A485E31" w:rsidR="00EE3AB9" w:rsidRDefault="00EE3AB9"/>
    <w:p w14:paraId="79AA3D02" w14:textId="77777777" w:rsidR="00EE3AB9" w:rsidRDefault="00EE3AB9"/>
    <w:p w14:paraId="79AA3D03" w14:textId="6D898B4F" w:rsidR="00EE3AB9" w:rsidRDefault="00EE3AB9"/>
    <w:p w14:paraId="79AA3D04" w14:textId="77777777" w:rsidR="00EE3AB9" w:rsidRDefault="00EE3AB9"/>
    <w:p w14:paraId="79AA3D05" w14:textId="77777777" w:rsidR="00EE3AB9" w:rsidRDefault="00EE3AB9"/>
    <w:p w14:paraId="79AA3D06" w14:textId="77777777" w:rsidR="00EE3AB9" w:rsidRDefault="00EE3AB9"/>
    <w:p w14:paraId="79AA3D07" w14:textId="77777777" w:rsidR="00EE3AB9" w:rsidRDefault="00EE3AB9"/>
    <w:p w14:paraId="79AA3D08" w14:textId="77777777" w:rsidR="00EE3AB9" w:rsidRDefault="00EE3AB9"/>
    <w:p w14:paraId="79AA3D09" w14:textId="77777777" w:rsidR="00EE3AB9" w:rsidRDefault="00EE3AB9"/>
    <w:p w14:paraId="79AA3D0A" w14:textId="77777777" w:rsidR="00EE3AB9" w:rsidRDefault="00EE3AB9"/>
    <w:p w14:paraId="79AA3D0B" w14:textId="77777777" w:rsidR="00EE3AB9" w:rsidRDefault="00EE3AB9"/>
    <w:p w14:paraId="79AA3D0C" w14:textId="38E5A65B" w:rsidR="00EE3AB9" w:rsidRDefault="0062261C">
      <w:pPr>
        <w:tabs>
          <w:tab w:val="left" w:pos="6468"/>
        </w:tabs>
        <w:jc w:val="left"/>
        <w:sectPr w:rsidR="00EE3AB9"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rFonts w:hint="eastAsia"/>
        </w:rPr>
        <w:tab/>
      </w:r>
    </w:p>
    <w:p w14:paraId="79AA3D0D" w14:textId="6CA7BF8D" w:rsidR="00EE3AB9" w:rsidRDefault="00CA25F5">
      <w:pPr>
        <w:tabs>
          <w:tab w:val="left" w:pos="6468"/>
        </w:tabs>
        <w:jc w:val="left"/>
      </w:pPr>
      <w:r>
        <w:rPr>
          <w:rFonts w:ascii="方正小标宋简体" w:eastAsia="方正小标宋简体" w:hAnsi="方正小标宋简体" w:cs="方正小标宋简体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AA3D28" wp14:editId="625A3CDE">
                <wp:simplePos x="0" y="0"/>
                <wp:positionH relativeFrom="column">
                  <wp:posOffset>990600</wp:posOffset>
                </wp:positionH>
                <wp:positionV relativeFrom="page">
                  <wp:posOffset>8458200</wp:posOffset>
                </wp:positionV>
                <wp:extent cx="5864860" cy="202692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860" cy="2026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A3D4B" w14:textId="77777777" w:rsidR="00EE3AB9" w:rsidRDefault="0062261C">
                            <w:pPr>
                              <w:tabs>
                                <w:tab w:val="left" w:pos="640"/>
                              </w:tabs>
                              <w:spacing w:afterLines="50" w:after="120" w:line="360" w:lineRule="exact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2023.08-2025.08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中国国际大学生创新大赛（原互联网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+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）</w:t>
                            </w:r>
                            <w:r w:rsidRPr="00912610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国家级铜奖</w:t>
                            </w:r>
                            <w:r w:rsidRPr="00912610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  <w:r w:rsidRPr="00912610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次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、重庆市银奖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次；</w:t>
                            </w:r>
                          </w:p>
                          <w:p w14:paraId="79AA3D4C" w14:textId="77777777" w:rsidR="00EE3AB9" w:rsidRDefault="0062261C">
                            <w:pPr>
                              <w:tabs>
                                <w:tab w:val="left" w:pos="640"/>
                              </w:tabs>
                              <w:spacing w:beforeLines="50" w:before="120" w:afterLines="50" w:after="120" w:line="360" w:lineRule="exact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2024.07-2024.12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“挑战杯”中国大学生创业计划竞赛</w:t>
                            </w:r>
                            <w:r w:rsidRPr="00912610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国家级银奖</w:t>
                            </w:r>
                            <w:r w:rsidRPr="00912610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  <w:r w:rsidRPr="00912610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次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、重庆市银奖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次；</w:t>
                            </w:r>
                          </w:p>
                          <w:p w14:paraId="79AA3D4D" w14:textId="77777777" w:rsidR="00EE3AB9" w:rsidRDefault="0062261C">
                            <w:pPr>
                              <w:tabs>
                                <w:tab w:val="left" w:pos="640"/>
                              </w:tabs>
                              <w:spacing w:afterLines="50" w:after="120" w:line="360" w:lineRule="exact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2024.05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正大杯全国大学生市场调查与分析大赛</w:t>
                            </w:r>
                            <w:r w:rsidRPr="00912610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国家级铜奖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；</w:t>
                            </w:r>
                          </w:p>
                          <w:p w14:paraId="79AA3D4F" w14:textId="4F7E71B3" w:rsidR="00EE3AB9" w:rsidRDefault="0062261C" w:rsidP="00AA3127">
                            <w:pPr>
                              <w:tabs>
                                <w:tab w:val="left" w:pos="640"/>
                              </w:tabs>
                              <w:spacing w:line="360" w:lineRule="exact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2023.08 - 2025.11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获</w:t>
                            </w:r>
                            <w:r w:rsidR="000872D2" w:rsidRPr="00A450C8">
                              <w:rPr>
                                <w:b/>
                                <w:bCs/>
                              </w:rPr>
                              <w:t>研究生国家奖学金</w:t>
                            </w:r>
                            <w:r w:rsidRPr="00A450C8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  <w:r w:rsidRPr="00A450C8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次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、重庆工商大学研究生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等奖学金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次、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等奖学金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次；</w:t>
                            </w:r>
                          </w:p>
                          <w:p w14:paraId="79AA3D50" w14:textId="6EEB9D01" w:rsidR="00EE3AB9" w:rsidRDefault="0062261C">
                            <w:pPr>
                              <w:tabs>
                                <w:tab w:val="left" w:pos="640"/>
                              </w:tabs>
                              <w:spacing w:afterLines="50" w:after="120" w:line="360" w:lineRule="exact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2024.09</w:t>
                            </w:r>
                            <w:r w:rsidR="00D529B1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- </w:t>
                            </w:r>
                            <w:r w:rsidR="00D529B1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202</w:t>
                            </w:r>
                            <w:r w:rsidR="00D529B1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5</w:t>
                            </w:r>
                            <w:r w:rsidR="00D529B1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.09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重庆工商大学优秀研究生干部</w:t>
                            </w:r>
                            <w:r w:rsidR="00D529B1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，重庆工商大学优秀研究生</w:t>
                            </w:r>
                          </w:p>
                          <w:p w14:paraId="79AA3D51" w14:textId="3489675A" w:rsidR="00EE3AB9" w:rsidRDefault="0062261C">
                            <w:pPr>
                              <w:tabs>
                                <w:tab w:val="left" w:pos="640"/>
                              </w:tabs>
                              <w:spacing w:afterLines="50" w:after="120" w:line="360" w:lineRule="exact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202</w:t>
                            </w:r>
                            <w:r w:rsidR="00D20878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4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.08 - 2025.11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重庆工商大学研究生会人工智能学院分会主席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A3D28" id="文本框 20" o:spid="_x0000_s1035" type="#_x0000_t202" style="position:absolute;margin-left:78pt;margin-top:666pt;width:461.8pt;height:159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" filled="f" stroked="f" strokeweight=".5pt">
                <v:textbox>
                  <w:txbxContent>
                    <w:p w14:paraId="79AA3D4B" w14:textId="77777777" w:rsidR="00EE3AB9" w:rsidRDefault="0062261C">
                      <w:pPr>
                        <w:tabs>
                          <w:tab w:val="left" w:pos="640"/>
                        </w:tabs>
                        <w:spacing w:afterLines="50" w:after="120" w:line="360" w:lineRule="exact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2023.08-2025.08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中国国际大学生创新大赛（原互联网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+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）</w:t>
                      </w:r>
                      <w:r w:rsidRPr="00912610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国家级铜奖</w:t>
                      </w:r>
                      <w:r w:rsidRPr="00912610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1</w:t>
                      </w:r>
                      <w:r w:rsidRPr="00912610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次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、重庆市银奖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次；</w:t>
                      </w:r>
                    </w:p>
                    <w:p w14:paraId="79AA3D4C" w14:textId="77777777" w:rsidR="00EE3AB9" w:rsidRDefault="0062261C">
                      <w:pPr>
                        <w:tabs>
                          <w:tab w:val="left" w:pos="640"/>
                        </w:tabs>
                        <w:spacing w:beforeLines="50" w:before="120" w:afterLines="50" w:after="120" w:line="360" w:lineRule="exact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2024.07-2024.12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“挑战杯”中国大学生创业计划竞赛</w:t>
                      </w:r>
                      <w:r w:rsidRPr="00912610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国家级银奖</w:t>
                      </w:r>
                      <w:r w:rsidRPr="00912610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1</w:t>
                      </w:r>
                      <w:r w:rsidRPr="00912610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次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、重庆市银奖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次；</w:t>
                      </w:r>
                    </w:p>
                    <w:p w14:paraId="79AA3D4D" w14:textId="77777777" w:rsidR="00EE3AB9" w:rsidRDefault="0062261C">
                      <w:pPr>
                        <w:tabs>
                          <w:tab w:val="left" w:pos="640"/>
                        </w:tabs>
                        <w:spacing w:afterLines="50" w:after="120" w:line="360" w:lineRule="exact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2024.05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 xml:space="preserve">          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正大杯全国大学生市场调查与分析大赛</w:t>
                      </w:r>
                      <w:r w:rsidRPr="00912610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国家级铜奖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；</w:t>
                      </w:r>
                    </w:p>
                    <w:p w14:paraId="79AA3D4F" w14:textId="4F7E71B3" w:rsidR="00EE3AB9" w:rsidRDefault="0062261C" w:rsidP="00AA3127">
                      <w:pPr>
                        <w:tabs>
                          <w:tab w:val="left" w:pos="640"/>
                        </w:tabs>
                        <w:spacing w:line="360" w:lineRule="exact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2023.08 - 2025.11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获</w:t>
                      </w:r>
                      <w:r w:rsidR="000872D2" w:rsidRPr="00A450C8">
                        <w:rPr>
                          <w:b/>
                          <w:bCs/>
                        </w:rPr>
                        <w:t>研究生国家奖学金</w:t>
                      </w:r>
                      <w:r w:rsidRPr="00A450C8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1</w:t>
                      </w:r>
                      <w:r w:rsidRPr="00A450C8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次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、重庆工商大学研究生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等奖学金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次、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等奖学金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次；</w:t>
                      </w:r>
                    </w:p>
                    <w:p w14:paraId="79AA3D50" w14:textId="6EEB9D01" w:rsidR="00EE3AB9" w:rsidRDefault="0062261C">
                      <w:pPr>
                        <w:tabs>
                          <w:tab w:val="left" w:pos="640"/>
                        </w:tabs>
                        <w:spacing w:afterLines="50" w:after="120" w:line="360" w:lineRule="exact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2024.09</w:t>
                      </w:r>
                      <w:r w:rsidR="00D529B1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- </w:t>
                      </w:r>
                      <w:r w:rsidR="00D529B1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202</w:t>
                      </w:r>
                      <w:r w:rsidR="00D529B1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5</w:t>
                      </w:r>
                      <w:r w:rsidR="00D529B1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.09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重庆工商大学优秀研究生干部</w:t>
                      </w:r>
                      <w:r w:rsidR="00D529B1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，重庆工商大学优秀研究生</w:t>
                      </w:r>
                    </w:p>
                    <w:p w14:paraId="79AA3D51" w14:textId="3489675A" w:rsidR="00EE3AB9" w:rsidRDefault="0062261C">
                      <w:pPr>
                        <w:tabs>
                          <w:tab w:val="left" w:pos="640"/>
                        </w:tabs>
                        <w:spacing w:afterLines="50" w:after="120" w:line="360" w:lineRule="exact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202</w:t>
                      </w:r>
                      <w:r w:rsidR="00D20878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4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.08 - 2025.11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重庆工商大学研究生会人工智能学院分会主席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E380D"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9AA3D32" wp14:editId="3ADDF9EC">
                <wp:simplePos x="0" y="0"/>
                <wp:positionH relativeFrom="column">
                  <wp:posOffset>862965</wp:posOffset>
                </wp:positionH>
                <wp:positionV relativeFrom="page">
                  <wp:posOffset>2200275</wp:posOffset>
                </wp:positionV>
                <wp:extent cx="5864860" cy="200279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860" cy="2002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A3D5A" w14:textId="77777777" w:rsidR="00EE3AB9" w:rsidRDefault="0062261C">
                            <w:pPr>
                              <w:spacing w:afterLines="20" w:after="48" w:line="360" w:lineRule="exact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项目</w:t>
                            </w:r>
                            <w:proofErr w:type="gramStart"/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：多模态脑功能成像设备与深度学习成像算法研究（经费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120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万横向项目）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| 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核心骨干</w:t>
                            </w:r>
                          </w:p>
                          <w:p w14:paraId="79AA3D5B" w14:textId="77777777" w:rsidR="00EE3AB9" w:rsidRDefault="0062261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  <w:tab w:val="left" w:pos="640"/>
                              </w:tabs>
                              <w:spacing w:afterLines="20" w:after="48" w:line="360" w:lineRule="exact"/>
                              <w:ind w:left="640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协助导师完成从合同起草、技术方案撰写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、项目进度管理、财务管理到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最终交付的全生命周期管理。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在项目进行过程中，负责</w:t>
                            </w:r>
                            <w:proofErr w:type="spellStart"/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fNIRS</w:t>
                            </w:r>
                            <w:proofErr w:type="spellEnd"/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信号的深度学习</w:t>
                            </w:r>
                            <w:proofErr w:type="gramStart"/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去噪与</w:t>
                            </w:r>
                            <w:proofErr w:type="gramEnd"/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重构算法开发，并配合公司完成算法的嵌入式部署和测试。</w:t>
                            </w:r>
                          </w:p>
                          <w:p w14:paraId="79AA3D5C" w14:textId="77777777" w:rsidR="00EE3AB9" w:rsidRDefault="0062261C">
                            <w:pPr>
                              <w:tabs>
                                <w:tab w:val="left" w:pos="640"/>
                              </w:tabs>
                              <w:spacing w:beforeLines="100" w:before="240" w:afterLines="20" w:after="48" w:line="360" w:lineRule="exact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项目二：“脉盾科技”——指静脉模式识别系统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| 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挑战杯国家级银奖（主讲人）</w:t>
                            </w:r>
                          </w:p>
                          <w:p w14:paraId="79AA3D5D" w14:textId="0A6E756F" w:rsidR="00EE3AB9" w:rsidRDefault="00810AA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  <w:tab w:val="left" w:pos="640"/>
                              </w:tabs>
                              <w:spacing w:afterLines="20" w:after="48" w:line="360" w:lineRule="exact"/>
                              <w:ind w:left="640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10AAF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脉</w:t>
                            </w:r>
                            <w:proofErr w:type="gramStart"/>
                            <w:r w:rsidRPr="00810AAF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盾科技首创国内首款三维指</w:t>
                            </w:r>
                            <w:proofErr w:type="gramEnd"/>
                            <w:r w:rsidRPr="00810AAF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静脉识别技术，通过全视角扫描手指静脉与二维纹理映射重建三维模型，解决传统二维识别精度不足问题，</w:t>
                            </w:r>
                            <w:r w:rsidR="00EF7E74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项目</w:t>
                            </w:r>
                            <w:r w:rsidRPr="00810AAF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获央视</w:t>
                            </w:r>
                            <w:r w:rsidRPr="00810AAF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CCTV2 </w:t>
                            </w:r>
                            <w:r w:rsidRPr="00810AAF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报道，</w:t>
                            </w:r>
                            <w:r w:rsidR="0062261C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作为项目主讲人，</w:t>
                            </w:r>
                            <w:r w:rsidR="00814189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本人</w:t>
                            </w:r>
                            <w:r w:rsidR="0062261C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负责</w:t>
                            </w:r>
                            <w:r w:rsidR="00161072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理论知识的支持，项目核心的静脉识别算法的搭建，汇报</w:t>
                            </w:r>
                            <w:r w:rsidR="00D803CA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内容</w:t>
                            </w:r>
                            <w:r w:rsidR="0062261C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技术逻辑的梳理与现场答辩。</w:t>
                            </w:r>
                          </w:p>
                          <w:p w14:paraId="79AA3D5E" w14:textId="77777777" w:rsidR="00EE3AB9" w:rsidRDefault="0062261C">
                            <w:pPr>
                              <w:tabs>
                                <w:tab w:val="left" w:pos="640"/>
                              </w:tabs>
                              <w:spacing w:beforeLines="100" w:before="240" w:afterLines="20" w:after="48" w:line="360" w:lineRule="exact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项目三：“渝见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AI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”——全国多模态癌症智能诊断先行者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| 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“互联网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+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”国家级铜奖</w:t>
                            </w:r>
                          </w:p>
                          <w:p w14:paraId="79AA3D60" w14:textId="0DC37273" w:rsidR="00EE3AB9" w:rsidRPr="0062261C" w:rsidRDefault="009C2664" w:rsidP="006D4D18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  <w:tab w:val="left" w:pos="640"/>
                              </w:tabs>
                              <w:spacing w:afterLines="20" w:after="48" w:line="360" w:lineRule="exact"/>
                              <w:ind w:left="640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2261C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项目</w:t>
                            </w:r>
                            <w:r w:rsidRPr="0062261C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是澳门大学、清华大学、陆军军医大学</w:t>
                            </w:r>
                            <w:proofErr w:type="gramStart"/>
                            <w:r w:rsidRPr="0062261C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等多校合作</w:t>
                            </w:r>
                            <w:proofErr w:type="gramEnd"/>
                            <w:r w:rsidRPr="0062261C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的</w:t>
                            </w:r>
                            <w:proofErr w:type="gramStart"/>
                            <w:r w:rsidRPr="0062261C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多模态早癌筛查</w:t>
                            </w:r>
                            <w:proofErr w:type="gramEnd"/>
                            <w:r w:rsidRPr="0062261C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项目，</w:t>
                            </w:r>
                            <w:r w:rsidR="00780B7C" w:rsidRPr="0062261C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积累了多模态医疗数据的处理经验，熟悉医疗</w:t>
                            </w:r>
                            <w:r w:rsidR="00780B7C" w:rsidRPr="0062261C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AI</w:t>
                            </w:r>
                            <w:r w:rsidR="00780B7C" w:rsidRPr="0062261C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落地的实际痛点。</w:t>
                            </w:r>
                            <w:r w:rsidRPr="0062261C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通过独创</w:t>
                            </w:r>
                            <w:r w:rsidRPr="0062261C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62261C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DuS</w:t>
                            </w:r>
                            <w:proofErr w:type="spellEnd"/>
                            <w:r w:rsidRPr="0062261C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-KFCM </w:t>
                            </w:r>
                            <w:r w:rsidRPr="0062261C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算法与</w:t>
                            </w:r>
                            <w:r w:rsidRPr="0062261C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Tn5-FISH </w:t>
                            </w:r>
                            <w:r w:rsidRPr="0062261C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分子成像技术，打造高准确率</w:t>
                            </w:r>
                            <w:r w:rsidR="00B550CC" w:rsidRPr="0062261C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，</w:t>
                            </w:r>
                            <w:r w:rsidR="00F94CDC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从最开始的</w:t>
                            </w:r>
                            <w:r w:rsidR="00B550CC" w:rsidRPr="0062261C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项目成员到负责人，本人</w:t>
                            </w:r>
                            <w:r w:rsidR="00B550CC" w:rsidRPr="0062261C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负责</w:t>
                            </w:r>
                            <w:r w:rsidR="00B550CC" w:rsidRPr="0062261C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项目总体协调分工，</w:t>
                            </w:r>
                            <w:r w:rsidR="00780B7C" w:rsidRPr="0062261C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与其他学校同学沟通写作，</w:t>
                            </w:r>
                            <w:r w:rsidR="00B550CC" w:rsidRPr="0062261C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技术逻辑的梳理与现场答辩。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A3D32" id="文本框 5" o:spid="_x0000_s1036" type="#_x0000_t202" style="position:absolute;margin-left:67.95pt;margin-top:173.25pt;width:461.8pt;height:157.7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" filled="f" stroked="f" strokeweight=".5pt">
                <v:textbox style="mso-fit-shape-to-text:t">
                  <w:txbxContent>
                    <w:p w14:paraId="79AA3D5A" w14:textId="77777777" w:rsidR="00EE3AB9" w:rsidRDefault="0062261C">
                      <w:pPr>
                        <w:spacing w:afterLines="20" w:after="48" w:line="360" w:lineRule="exact"/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项目</w:t>
                      </w:r>
                      <w:proofErr w:type="gramStart"/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一</w:t>
                      </w:r>
                      <w:proofErr w:type="gramEnd"/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：多模态脑功能成像设备与深度学习成像算法研究（经费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120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万横向项目）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| 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核心骨干</w:t>
                      </w:r>
                    </w:p>
                    <w:p w14:paraId="79AA3D5B" w14:textId="77777777" w:rsidR="00EE3AB9" w:rsidRDefault="0062261C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  <w:tab w:val="left" w:pos="640"/>
                        </w:tabs>
                        <w:spacing w:afterLines="20" w:after="48" w:line="360" w:lineRule="exact"/>
                        <w:ind w:left="640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协助导师完成从合同起草、技术方案撰写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、项目进度管理、财务管理到</w:t>
                      </w:r>
                      <w:r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最终交付的全生命周期管理。</w:t>
                      </w:r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在项目进行过程中，负责</w:t>
                      </w:r>
                      <w:proofErr w:type="spellStart"/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fNIRS</w:t>
                      </w:r>
                      <w:proofErr w:type="spellEnd"/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信号的深度学习</w:t>
                      </w:r>
                      <w:proofErr w:type="gramStart"/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去噪与</w:t>
                      </w:r>
                      <w:proofErr w:type="gramEnd"/>
                      <w:r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重构算法开发，并配合公司完成算法的嵌入式部署和测试。</w:t>
                      </w:r>
                    </w:p>
                    <w:p w14:paraId="79AA3D5C" w14:textId="77777777" w:rsidR="00EE3AB9" w:rsidRDefault="0062261C">
                      <w:pPr>
                        <w:tabs>
                          <w:tab w:val="left" w:pos="640"/>
                        </w:tabs>
                        <w:spacing w:beforeLines="100" w:before="240" w:afterLines="20" w:after="48" w:line="360" w:lineRule="exact"/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项目二：“脉盾科技”——指静脉模式识别系统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| 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挑战杯国家级银奖（主讲人）</w:t>
                      </w:r>
                    </w:p>
                    <w:p w14:paraId="79AA3D5D" w14:textId="0A6E756F" w:rsidR="00EE3AB9" w:rsidRDefault="00810AAF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  <w:tab w:val="left" w:pos="640"/>
                        </w:tabs>
                        <w:spacing w:afterLines="20" w:after="48" w:line="360" w:lineRule="exact"/>
                        <w:ind w:left="640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810AAF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脉</w:t>
                      </w:r>
                      <w:proofErr w:type="gramStart"/>
                      <w:r w:rsidRPr="00810AAF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盾科技首创国内首款三维指</w:t>
                      </w:r>
                      <w:proofErr w:type="gramEnd"/>
                      <w:r w:rsidRPr="00810AAF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静脉识别技术，通过全视角扫描手指静脉与二维纹理映射重建三维模型，解决传统二维识别精度不足问题，</w:t>
                      </w:r>
                      <w:r w:rsidR="00EF7E74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项目</w:t>
                      </w:r>
                      <w:r w:rsidRPr="00810AAF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获央视</w:t>
                      </w:r>
                      <w:r w:rsidRPr="00810AAF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 xml:space="preserve"> CCTV2 </w:t>
                      </w:r>
                      <w:r w:rsidRPr="00810AAF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报道，</w:t>
                      </w:r>
                      <w:r w:rsidR="0062261C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作为项目主讲人，</w:t>
                      </w:r>
                      <w:r w:rsidR="00814189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本人</w:t>
                      </w:r>
                      <w:r w:rsidR="0062261C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负责</w:t>
                      </w:r>
                      <w:r w:rsidR="00161072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理论知识的支持，项目核心的静脉识别算法的搭建，汇报</w:t>
                      </w:r>
                      <w:r w:rsidR="00D803CA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内容</w:t>
                      </w:r>
                      <w:r w:rsidR="0062261C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技术逻辑的梳理与现场答辩。</w:t>
                      </w:r>
                    </w:p>
                    <w:p w14:paraId="79AA3D5E" w14:textId="77777777" w:rsidR="00EE3AB9" w:rsidRDefault="0062261C">
                      <w:pPr>
                        <w:tabs>
                          <w:tab w:val="left" w:pos="640"/>
                        </w:tabs>
                        <w:spacing w:beforeLines="100" w:before="240" w:afterLines="20" w:after="48" w:line="360" w:lineRule="exact"/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项目三：“渝见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AI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”——全国多模态癌症智能诊断先行者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| 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“互联网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+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”国家级铜奖</w:t>
                      </w:r>
                    </w:p>
                    <w:p w14:paraId="79AA3D60" w14:textId="0DC37273" w:rsidR="00EE3AB9" w:rsidRPr="0062261C" w:rsidRDefault="009C2664" w:rsidP="006D4D18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  <w:tab w:val="left" w:pos="640"/>
                        </w:tabs>
                        <w:spacing w:afterLines="20" w:after="48" w:line="360" w:lineRule="exact"/>
                        <w:ind w:left="640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62261C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项目</w:t>
                      </w:r>
                      <w:r w:rsidRPr="0062261C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是澳门大学、清华大学、陆军军医大学</w:t>
                      </w:r>
                      <w:proofErr w:type="gramStart"/>
                      <w:r w:rsidRPr="0062261C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等多校合作</w:t>
                      </w:r>
                      <w:proofErr w:type="gramEnd"/>
                      <w:r w:rsidRPr="0062261C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的</w:t>
                      </w:r>
                      <w:proofErr w:type="gramStart"/>
                      <w:r w:rsidRPr="0062261C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多模态早癌筛查</w:t>
                      </w:r>
                      <w:proofErr w:type="gramEnd"/>
                      <w:r w:rsidRPr="0062261C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项目，</w:t>
                      </w:r>
                      <w:r w:rsidR="00780B7C" w:rsidRPr="0062261C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积累了多模态医疗数据的处理经验，熟悉医疗</w:t>
                      </w:r>
                      <w:r w:rsidR="00780B7C" w:rsidRPr="0062261C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AI</w:t>
                      </w:r>
                      <w:r w:rsidR="00780B7C" w:rsidRPr="0062261C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落地的实际痛点。</w:t>
                      </w:r>
                      <w:r w:rsidRPr="0062261C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通过独创</w:t>
                      </w:r>
                      <w:r w:rsidRPr="0062261C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2261C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DuS</w:t>
                      </w:r>
                      <w:proofErr w:type="spellEnd"/>
                      <w:r w:rsidRPr="0062261C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 xml:space="preserve">-KFCM </w:t>
                      </w:r>
                      <w:r w:rsidRPr="0062261C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算法与</w:t>
                      </w:r>
                      <w:r w:rsidRPr="0062261C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 xml:space="preserve"> Tn5-FISH </w:t>
                      </w:r>
                      <w:r w:rsidRPr="0062261C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分子成像技术，打造高准确率</w:t>
                      </w:r>
                      <w:r w:rsidR="00B550CC" w:rsidRPr="0062261C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，</w:t>
                      </w:r>
                      <w:r w:rsidR="00F94CDC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从最开始的</w:t>
                      </w:r>
                      <w:r w:rsidR="00B550CC" w:rsidRPr="0062261C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项目成员到负责人，本人</w:t>
                      </w:r>
                      <w:r w:rsidR="00B550CC" w:rsidRPr="0062261C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负责</w:t>
                      </w:r>
                      <w:r w:rsidR="00B550CC" w:rsidRPr="0062261C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项目总体协调分工，</w:t>
                      </w:r>
                      <w:r w:rsidR="00780B7C" w:rsidRPr="0062261C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与其他学校同学沟通写作，</w:t>
                      </w:r>
                      <w:r w:rsidR="00B550CC" w:rsidRPr="0062261C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技术逻辑的梳理与现场答辩。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E380D"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9AA3D34" wp14:editId="70C9B470">
                <wp:simplePos x="0" y="0"/>
                <wp:positionH relativeFrom="column">
                  <wp:posOffset>807720</wp:posOffset>
                </wp:positionH>
                <wp:positionV relativeFrom="page">
                  <wp:posOffset>1851660</wp:posOffset>
                </wp:positionV>
                <wp:extent cx="3599815" cy="314960"/>
                <wp:effectExtent l="0" t="0" r="0" b="0"/>
                <wp:wrapNone/>
                <wp:docPr id="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A3D61" w14:textId="77777777" w:rsidR="00EE3AB9" w:rsidRDefault="0062261C">
                            <w:pPr>
                              <w:rPr>
                                <w:rFonts w:ascii="方正公文小标宋" w:eastAsia="方正公文小标宋" w:hAnsi="方正公文小标宋" w:cs="方正公文小标宋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公文小标宋" w:eastAsia="方正公文小标宋" w:hAnsi="方正公文小标宋" w:cs="方正公文小标宋" w:hint="eastAsia"/>
                                <w:sz w:val="28"/>
                                <w:szCs w:val="28"/>
                              </w:rPr>
                              <w:t>工程项目经历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A3D34" id="_x0000_s1037" type="#_x0000_t202" style="position:absolute;margin-left:63.6pt;margin-top:145.8pt;width:283.45pt;height:24.8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" filled="f" stroked="f" strokeweight=".5pt">
                <v:textbox style="mso-fit-shape-to-text:t">
                  <w:txbxContent>
                    <w:p w14:paraId="79AA3D61" w14:textId="77777777" w:rsidR="00EE3AB9" w:rsidRDefault="0062261C">
                      <w:pPr>
                        <w:rPr>
                          <w:rFonts w:ascii="方正公文小标宋" w:eastAsia="方正公文小标宋" w:hAnsi="方正公文小标宋" w:cs="方正公文小标宋"/>
                          <w:sz w:val="28"/>
                          <w:szCs w:val="28"/>
                        </w:rPr>
                      </w:pPr>
                      <w:r>
                        <w:rPr>
                          <w:rFonts w:ascii="方正公文小标宋" w:eastAsia="方正公文小标宋" w:hAnsi="方正公文小标宋" w:cs="方正公文小标宋" w:hint="eastAsia"/>
                          <w:sz w:val="28"/>
                          <w:szCs w:val="28"/>
                        </w:rPr>
                        <w:t>工程项目经历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E380D"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9AA3D36" wp14:editId="051C2780">
                <wp:simplePos x="0" y="0"/>
                <wp:positionH relativeFrom="column">
                  <wp:posOffset>888365</wp:posOffset>
                </wp:positionH>
                <wp:positionV relativeFrom="page">
                  <wp:posOffset>2197735</wp:posOffset>
                </wp:positionV>
                <wp:extent cx="5716905" cy="0"/>
                <wp:effectExtent l="0" t="0" r="0" b="0"/>
                <wp:wrapNone/>
                <wp:docPr id="3" name="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69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01F960" id="Line 1" o:spid="_x0000_s1026" style="position:absolute;left:0;text-align:lef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69.95pt,173.05pt" to="520.1pt,1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">
                <w10:wrap anchory="page"/>
              </v:line>
            </w:pict>
          </mc:Fallback>
        </mc:AlternateContent>
      </w:r>
      <w:r w:rsidR="00EE7334"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AA3D2C" wp14:editId="242401E3">
                <wp:simplePos x="0" y="0"/>
                <wp:positionH relativeFrom="column">
                  <wp:posOffset>944880</wp:posOffset>
                </wp:positionH>
                <wp:positionV relativeFrom="page">
                  <wp:posOffset>6217920</wp:posOffset>
                </wp:positionV>
                <wp:extent cx="5864860" cy="182880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8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A3D56" w14:textId="77777777" w:rsidR="00EE3AB9" w:rsidRDefault="0062261C">
                            <w:pPr>
                              <w:tabs>
                                <w:tab w:val="left" w:pos="640"/>
                              </w:tabs>
                              <w:spacing w:line="360" w:lineRule="exact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2021.01   CCF YOCSEF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重庆‘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AI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时代生命科学与计算机科学交叉融合’观点论坛</w:t>
                            </w:r>
                          </w:p>
                          <w:p w14:paraId="79AA3D58" w14:textId="38F47BEA" w:rsidR="00EE3AB9" w:rsidRDefault="004F413B" w:rsidP="004F413B">
                            <w:pPr>
                              <w:tabs>
                                <w:tab w:val="left" w:pos="640"/>
                              </w:tabs>
                              <w:spacing w:afterLines="20" w:after="48" w:line="360" w:lineRule="exact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F413B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负责全场论坛的学生志愿者招募、培训与任务分配，保障活动高效执行。</w:t>
                            </w:r>
                            <w:r w:rsidR="00717E96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协助</w:t>
                            </w:r>
                            <w:r w:rsidRPr="004F413B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论坛现场物料的设计、筹备与后勤支持。</w:t>
                            </w:r>
                          </w:p>
                          <w:p w14:paraId="57CDE08B" w14:textId="3A1D01AA" w:rsidR="003316BB" w:rsidRDefault="003316BB" w:rsidP="004F413B">
                            <w:pPr>
                              <w:tabs>
                                <w:tab w:val="left" w:pos="640"/>
                              </w:tabs>
                              <w:spacing w:afterLines="20" w:after="48" w:line="360" w:lineRule="exact"/>
                              <w:rPr>
                                <w:rStyle w:val="ab"/>
                                <w:rFonts w:ascii="Segoe UI" w:hAnsi="Segoe UI" w:cs="Segoe UI"/>
                                <w:spacing w:val="-2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202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11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Style w:val="ab"/>
                                <w:rFonts w:ascii="Segoe UI" w:hAnsi="Segoe UI" w:cs="Segoe UI"/>
                                <w:spacing w:val="-2"/>
                                <w:bdr w:val="none" w:sz="0" w:space="0" w:color="auto" w:frame="1"/>
                                <w:shd w:val="clear" w:color="auto" w:fill="FFFFFF"/>
                              </w:rPr>
                              <w:t>第九届大数据与物联网国际会议</w:t>
                            </w:r>
                            <w:r>
                              <w:rPr>
                                <w:rStyle w:val="ab"/>
                                <w:rFonts w:ascii="Segoe UI" w:hAnsi="Segoe UI" w:cs="Segoe UI"/>
                                <w:spacing w:val="-2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(BDIOT 2025)</w:t>
                            </w:r>
                          </w:p>
                          <w:p w14:paraId="1EA898EB" w14:textId="77777777" w:rsidR="00EE7334" w:rsidRPr="00EE7334" w:rsidRDefault="00EE7334" w:rsidP="00EE7334">
                            <w:pPr>
                              <w:tabs>
                                <w:tab w:val="left" w:pos="640"/>
                              </w:tabs>
                              <w:spacing w:afterLines="20" w:after="48" w:line="360" w:lineRule="exact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EE7334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团队管理：成功招募并管理志愿者团队，为国际学者提供高质量的会务服务。</w:t>
                            </w:r>
                          </w:p>
                          <w:p w14:paraId="44FF2B2A" w14:textId="77777777" w:rsidR="00EE7334" w:rsidRPr="00EE7334" w:rsidRDefault="00EE7334" w:rsidP="00EE7334">
                            <w:pPr>
                              <w:tabs>
                                <w:tab w:val="left" w:pos="640"/>
                              </w:tabs>
                              <w:spacing w:afterLines="20" w:after="48" w:line="360" w:lineRule="exact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EE7334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全流程后勤保障：负责从物料筹备、财务辅助到现场协调的全方位会务支持。</w:t>
                            </w:r>
                          </w:p>
                          <w:p w14:paraId="63C7E6BC" w14:textId="0C27C227" w:rsidR="00EE7334" w:rsidRPr="00EE7334" w:rsidRDefault="00EE7334" w:rsidP="00EE7334">
                            <w:pPr>
                              <w:tabs>
                                <w:tab w:val="left" w:pos="640"/>
                              </w:tabs>
                              <w:spacing w:afterLines="20" w:after="48" w:line="360" w:lineRule="exact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EE7334">
                              <w:rPr>
                                <w:rFonts w:ascii="Times New Roman" w:eastAsia="宋体" w:hAnsi="Times New Roman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学术支持：完成会议记录并参与新闻稿撰写，准确传达会议学术成果，提升会议影响力。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A3D2C" id="文本框 11" o:spid="_x0000_s1038" type="#_x0000_t202" style="position:absolute;margin-left:74.4pt;margin-top:489.6pt;width:461.8pt;height:2in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" filled="f" stroked="f" strokeweight=".5pt">
                <v:textbox>
                  <w:txbxContent>
                    <w:p w14:paraId="79AA3D56" w14:textId="77777777" w:rsidR="00EE3AB9" w:rsidRDefault="0062261C">
                      <w:pPr>
                        <w:tabs>
                          <w:tab w:val="left" w:pos="640"/>
                        </w:tabs>
                        <w:spacing w:line="360" w:lineRule="exact"/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2021.01   CCF YOCSEF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重庆‘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AI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时代生命科学与计算机科学交叉融合’观点论坛</w:t>
                      </w:r>
                    </w:p>
                    <w:p w14:paraId="79AA3D58" w14:textId="38F47BEA" w:rsidR="00EE3AB9" w:rsidRDefault="004F413B" w:rsidP="004F413B">
                      <w:pPr>
                        <w:tabs>
                          <w:tab w:val="left" w:pos="640"/>
                        </w:tabs>
                        <w:spacing w:afterLines="20" w:after="48" w:line="360" w:lineRule="exact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4F413B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负责全场论坛的学生志愿者招募、培训与任务分配，保障活动高效执行。</w:t>
                      </w:r>
                      <w:r w:rsidR="00717E96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协助</w:t>
                      </w:r>
                      <w:r w:rsidRPr="004F413B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论坛现场物料的设计、筹备与后勤支持。</w:t>
                      </w:r>
                    </w:p>
                    <w:p w14:paraId="57CDE08B" w14:textId="3A1D01AA" w:rsidR="003316BB" w:rsidRDefault="003316BB" w:rsidP="004F413B">
                      <w:pPr>
                        <w:tabs>
                          <w:tab w:val="left" w:pos="640"/>
                        </w:tabs>
                        <w:spacing w:afterLines="20" w:after="48" w:line="360" w:lineRule="exact"/>
                        <w:rPr>
                          <w:rStyle w:val="ab"/>
                          <w:rFonts w:ascii="Segoe UI" w:hAnsi="Segoe UI" w:cs="Segoe UI"/>
                          <w:spacing w:val="-2"/>
                          <w:bdr w:val="none" w:sz="0" w:space="0" w:color="auto" w:frame="1"/>
                          <w:shd w:val="clear" w:color="auto" w:fill="FFFFFF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202</w:t>
                      </w:r>
                      <w:r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11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Style w:val="ab"/>
                          <w:rFonts w:ascii="Segoe UI" w:hAnsi="Segoe UI" w:cs="Segoe UI"/>
                          <w:spacing w:val="-2"/>
                          <w:bdr w:val="none" w:sz="0" w:space="0" w:color="auto" w:frame="1"/>
                          <w:shd w:val="clear" w:color="auto" w:fill="FFFFFF"/>
                        </w:rPr>
                        <w:t>第九届大数据与物联网国际会议</w:t>
                      </w:r>
                      <w:r>
                        <w:rPr>
                          <w:rStyle w:val="ab"/>
                          <w:rFonts w:ascii="Segoe UI" w:hAnsi="Segoe UI" w:cs="Segoe UI"/>
                          <w:spacing w:val="-2"/>
                          <w:bdr w:val="none" w:sz="0" w:space="0" w:color="auto" w:frame="1"/>
                          <w:shd w:val="clear" w:color="auto" w:fill="FFFFFF"/>
                        </w:rPr>
                        <w:t xml:space="preserve"> (BDIOT 2025)</w:t>
                      </w:r>
                    </w:p>
                    <w:p w14:paraId="1EA898EB" w14:textId="77777777" w:rsidR="00EE7334" w:rsidRPr="00EE7334" w:rsidRDefault="00EE7334" w:rsidP="00EE7334">
                      <w:pPr>
                        <w:tabs>
                          <w:tab w:val="left" w:pos="640"/>
                        </w:tabs>
                        <w:spacing w:afterLines="20" w:after="48" w:line="360" w:lineRule="exact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EE7334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团队管理：成功招募并管理志愿者团队，为国际学者提供高质量的会务服务。</w:t>
                      </w:r>
                    </w:p>
                    <w:p w14:paraId="44FF2B2A" w14:textId="77777777" w:rsidR="00EE7334" w:rsidRPr="00EE7334" w:rsidRDefault="00EE7334" w:rsidP="00EE7334">
                      <w:pPr>
                        <w:tabs>
                          <w:tab w:val="left" w:pos="640"/>
                        </w:tabs>
                        <w:spacing w:afterLines="20" w:after="48" w:line="360" w:lineRule="exact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EE7334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全流程后勤保障：负责从物料筹备、财务辅助到现场协调的全方位会务支持。</w:t>
                      </w:r>
                    </w:p>
                    <w:p w14:paraId="63C7E6BC" w14:textId="0C27C227" w:rsidR="00EE7334" w:rsidRPr="00EE7334" w:rsidRDefault="00EE7334" w:rsidP="00EE7334">
                      <w:pPr>
                        <w:tabs>
                          <w:tab w:val="left" w:pos="640"/>
                        </w:tabs>
                        <w:spacing w:afterLines="20" w:after="48" w:line="360" w:lineRule="exact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EE7334">
                        <w:rPr>
                          <w:rFonts w:ascii="Times New Roman" w:eastAsia="宋体" w:hAnsi="Times New Roman" w:cs="Times New Roman" w:hint="eastAsia"/>
                          <w:color w:val="000000"/>
                          <w:sz w:val="22"/>
                          <w:szCs w:val="22"/>
                        </w:rPr>
                        <w:t>学术支持：完成会议记录并参与新闻稿撰写，准确传达会议学术成果，提升会议影响力。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17E96"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9AA3D2A" wp14:editId="146937A3">
                <wp:simplePos x="0" y="0"/>
                <wp:positionH relativeFrom="column">
                  <wp:posOffset>931545</wp:posOffset>
                </wp:positionH>
                <wp:positionV relativeFrom="page">
                  <wp:posOffset>8045238</wp:posOffset>
                </wp:positionV>
                <wp:extent cx="3599815" cy="314960"/>
                <wp:effectExtent l="0" t="0" r="0" b="0"/>
                <wp:wrapNone/>
                <wp:docPr id="1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A3D54" w14:textId="77777777" w:rsidR="00EE3AB9" w:rsidRDefault="0062261C">
                            <w:pPr>
                              <w:rPr>
                                <w:rFonts w:ascii="方正公文小标宋" w:eastAsia="方正公文小标宋" w:hAnsi="方正公文小标宋" w:cs="方正公文小标宋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公文小标宋" w:eastAsia="方正公文小标宋" w:hAnsi="方正公文小标宋" w:cs="方正公文小标宋" w:hint="eastAsia"/>
                                <w:sz w:val="28"/>
                                <w:szCs w:val="28"/>
                              </w:rPr>
                              <w:t>个人荣誉及学生工作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A3D2A" id="_x0000_s1039" type="#_x0000_t202" style="position:absolute;margin-left:73.35pt;margin-top:633.5pt;width:283.45pt;height:24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" filled="f" stroked="f" strokeweight=".5pt">
                <v:textbox style="mso-fit-shape-to-text:t">
                  <w:txbxContent>
                    <w:p w14:paraId="79AA3D54" w14:textId="77777777" w:rsidR="00EE3AB9" w:rsidRDefault="0062261C">
                      <w:pPr>
                        <w:rPr>
                          <w:rFonts w:ascii="方正公文小标宋" w:eastAsia="方正公文小标宋" w:hAnsi="方正公文小标宋" w:cs="方正公文小标宋"/>
                          <w:sz w:val="28"/>
                          <w:szCs w:val="28"/>
                        </w:rPr>
                      </w:pPr>
                      <w:r>
                        <w:rPr>
                          <w:rFonts w:ascii="方正公文小标宋" w:eastAsia="方正公文小标宋" w:hAnsi="方正公文小标宋" w:cs="方正公文小标宋" w:hint="eastAsia"/>
                          <w:sz w:val="28"/>
                          <w:szCs w:val="28"/>
                        </w:rPr>
                        <w:t>个人荣誉及学生工作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17E96"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AA3D26" wp14:editId="23881759">
                <wp:simplePos x="0" y="0"/>
                <wp:positionH relativeFrom="column">
                  <wp:posOffset>1012190</wp:posOffset>
                </wp:positionH>
                <wp:positionV relativeFrom="page">
                  <wp:posOffset>8457353</wp:posOffset>
                </wp:positionV>
                <wp:extent cx="5716905" cy="0"/>
                <wp:effectExtent l="0" t="0" r="0" b="0"/>
                <wp:wrapNone/>
                <wp:docPr id="17" name="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69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C0706" id="Line 1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79.7pt,665.95pt" to="529.85pt,6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">
                <w10:wrap anchory="page"/>
              </v:line>
            </w:pict>
          </mc:Fallback>
        </mc:AlternateContent>
      </w:r>
      <w:r w:rsidR="009C2664"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9AA3D30" wp14:editId="36F46E79">
                <wp:simplePos x="0" y="0"/>
                <wp:positionH relativeFrom="column">
                  <wp:posOffset>970915</wp:posOffset>
                </wp:positionH>
                <wp:positionV relativeFrom="page">
                  <wp:posOffset>6256508</wp:posOffset>
                </wp:positionV>
                <wp:extent cx="5716905" cy="0"/>
                <wp:effectExtent l="0" t="0" r="0" b="0"/>
                <wp:wrapNone/>
                <wp:docPr id="10" name="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69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FA92C5" id="Line 1" o:spid="_x0000_s1026" style="position:absolute;left:0;text-align:lef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76.45pt,492.65pt" to="526.6pt,4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">
                <w10:wrap anchory="page"/>
              </v:line>
            </w:pict>
          </mc:Fallback>
        </mc:AlternateContent>
      </w:r>
      <w:r w:rsidR="009C2664"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9AA3D2E" wp14:editId="5A3EFA30">
                <wp:simplePos x="0" y="0"/>
                <wp:positionH relativeFrom="column">
                  <wp:posOffset>885190</wp:posOffset>
                </wp:positionH>
                <wp:positionV relativeFrom="page">
                  <wp:posOffset>5908675</wp:posOffset>
                </wp:positionV>
                <wp:extent cx="3599815" cy="314960"/>
                <wp:effectExtent l="0" t="0" r="0" b="0"/>
                <wp:wrapNone/>
                <wp:docPr id="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A3D59" w14:textId="77777777" w:rsidR="00EE3AB9" w:rsidRDefault="0062261C">
                            <w:pPr>
                              <w:rPr>
                                <w:rFonts w:ascii="方正公文小标宋" w:eastAsia="方正公文小标宋" w:hAnsi="方正公文小标宋" w:cs="方正公文小标宋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公文小标宋" w:eastAsia="方正公文小标宋" w:hAnsi="方正公文小标宋" w:cs="方正公文小标宋" w:hint="eastAsia"/>
                                <w:sz w:val="28"/>
                                <w:szCs w:val="28"/>
                              </w:rPr>
                              <w:t>学术服务与社会活动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A3D2E" id="_x0000_s1040" type="#_x0000_t202" style="position:absolute;margin-left:69.7pt;margin-top:465.25pt;width:283.45pt;height:24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" filled="f" stroked="f" strokeweight=".5pt">
                <v:textbox style="mso-fit-shape-to-text:t">
                  <w:txbxContent>
                    <w:p w14:paraId="79AA3D59" w14:textId="77777777" w:rsidR="00EE3AB9" w:rsidRDefault="0062261C">
                      <w:pPr>
                        <w:rPr>
                          <w:rFonts w:ascii="方正公文小标宋" w:eastAsia="方正公文小标宋" w:hAnsi="方正公文小标宋" w:cs="方正公文小标宋"/>
                          <w:sz w:val="28"/>
                          <w:szCs w:val="28"/>
                        </w:rPr>
                      </w:pPr>
                      <w:r>
                        <w:rPr>
                          <w:rFonts w:ascii="方正公文小标宋" w:eastAsia="方正公文小标宋" w:hAnsi="方正公文小标宋" w:cs="方正公文小标宋" w:hint="eastAsia"/>
                          <w:sz w:val="28"/>
                          <w:szCs w:val="28"/>
                        </w:rPr>
                        <w:t>学术服务与社会活动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74342">
        <w:rPr>
          <w:rFonts w:ascii="方正小标宋简体" w:eastAsia="方正小标宋简体" w:hAnsi="方正小标宋简体" w:cs="方正小标宋简体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4D8C21" wp14:editId="3D10E24C">
                <wp:simplePos x="0" y="0"/>
                <wp:positionH relativeFrom="column">
                  <wp:posOffset>864870</wp:posOffset>
                </wp:positionH>
                <wp:positionV relativeFrom="page">
                  <wp:posOffset>168185</wp:posOffset>
                </wp:positionV>
                <wp:extent cx="5864860" cy="200279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860" cy="2002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071AF6" w14:textId="77777777" w:rsidR="00DE4C69" w:rsidRDefault="00DE4C69" w:rsidP="00DE4C69">
                            <w:pPr>
                              <w:tabs>
                                <w:tab w:val="left" w:pos="640"/>
                              </w:tabs>
                              <w:spacing w:beforeLines="100" w:before="240" w:afterLines="20" w:after="48" w:line="360" w:lineRule="exact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项目二：基于</w:t>
                            </w:r>
                            <w:proofErr w:type="gramStart"/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小波域深度</w:t>
                            </w:r>
                            <w:proofErr w:type="gramEnd"/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序列建模的生物特征高维表征研究</w:t>
                            </w:r>
                          </w:p>
                          <w:p w14:paraId="478B6584" w14:textId="4470BD68" w:rsidR="00DE4C69" w:rsidRPr="00810BE9" w:rsidRDefault="00DE4C69" w:rsidP="004E03B4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  <w:tab w:val="left" w:pos="640"/>
                              </w:tabs>
                              <w:spacing w:afterLines="20" w:after="48" w:line="360" w:lineRule="exact"/>
                              <w:ind w:left="640"/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10BE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针对掌静脉识别中纹理模糊及局部特征与全局结构难以兼顾的难题，构建了</w:t>
                            </w:r>
                            <w:proofErr w:type="spellStart"/>
                            <w:r w:rsidRPr="00810BE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WTxGRN</w:t>
                            </w:r>
                            <w:proofErr w:type="spellEnd"/>
                            <w:r w:rsidRPr="00810BE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算法。创新性地将离散小波变换（</w:t>
                            </w:r>
                            <w:r w:rsidRPr="00810BE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DWT</w:t>
                            </w:r>
                            <w:r w:rsidRPr="00810BE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）与扩展门控循环单元（</w:t>
                            </w:r>
                            <w:proofErr w:type="spellStart"/>
                            <w:r w:rsidRPr="00810BE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xGRU</w:t>
                            </w:r>
                            <w:proofErr w:type="spellEnd"/>
                            <w:r w:rsidRPr="00810BE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）深度融合，利用小波分解实现频域</w:t>
                            </w:r>
                            <w:r w:rsidRPr="00810BE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-</w:t>
                            </w:r>
                            <w:r w:rsidRPr="00810BE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空域联合感知以分离噪声，同时利用</w:t>
                            </w:r>
                            <w:r w:rsidRPr="00810BE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GRU</w:t>
                            </w:r>
                            <w:r w:rsidRPr="00810BE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门控机制捕捉图像像素间的长程空间依赖。该方法成功将</w:t>
                            </w:r>
                            <w:r w:rsidRPr="00810BE9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序列建模思想</w:t>
                            </w:r>
                            <w:r w:rsidRPr="00810BE9">
                              <w:rPr>
                                <w:rFonts w:ascii="Times New Roman" w:eastAsia="宋体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应用于静态图像表征，显著提升了复杂纹理下的识别鲁棒性。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D8C21" id="文本框 24" o:spid="_x0000_s1041" type="#_x0000_t202" style="position:absolute;margin-left:68.1pt;margin-top:13.25pt;width:461.8pt;height:15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" filled="f" stroked="f" strokeweight=".5pt">
                <v:textbox style="mso-fit-shape-to-text:t">
                  <w:txbxContent>
                    <w:p w14:paraId="62071AF6" w14:textId="77777777" w:rsidR="00DE4C69" w:rsidRDefault="00DE4C69" w:rsidP="00DE4C69">
                      <w:pPr>
                        <w:tabs>
                          <w:tab w:val="left" w:pos="640"/>
                        </w:tabs>
                        <w:spacing w:beforeLines="100" w:before="240" w:afterLines="20" w:after="48" w:line="360" w:lineRule="exact"/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项目二：基于</w:t>
                      </w:r>
                      <w:proofErr w:type="gramStart"/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小波域深度</w:t>
                      </w:r>
                      <w:proofErr w:type="gramEnd"/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序列建模的生物特征高维表征研究</w:t>
                      </w:r>
                    </w:p>
                    <w:p w14:paraId="478B6584" w14:textId="4470BD68" w:rsidR="00DE4C69" w:rsidRPr="00810BE9" w:rsidRDefault="00DE4C69" w:rsidP="004E03B4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  <w:tab w:val="left" w:pos="640"/>
                        </w:tabs>
                        <w:spacing w:afterLines="20" w:after="48" w:line="360" w:lineRule="exact"/>
                        <w:ind w:left="640"/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810BE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针对掌静脉识别中纹理模糊及局部特征与全局结构难以兼顾的难题，构建了</w:t>
                      </w:r>
                      <w:proofErr w:type="spellStart"/>
                      <w:r w:rsidRPr="00810BE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WTxGRN</w:t>
                      </w:r>
                      <w:proofErr w:type="spellEnd"/>
                      <w:r w:rsidRPr="00810BE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算法。创新性地将离散小波变换（</w:t>
                      </w:r>
                      <w:r w:rsidRPr="00810BE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DWT</w:t>
                      </w:r>
                      <w:r w:rsidRPr="00810BE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）与扩展门控循环单元（</w:t>
                      </w:r>
                      <w:proofErr w:type="spellStart"/>
                      <w:r w:rsidRPr="00810BE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xGRU</w:t>
                      </w:r>
                      <w:proofErr w:type="spellEnd"/>
                      <w:r w:rsidRPr="00810BE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）深度融合，利用小波分解实现频域</w:t>
                      </w:r>
                      <w:r w:rsidRPr="00810BE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-</w:t>
                      </w:r>
                      <w:r w:rsidRPr="00810BE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空域联合感知以分离噪声，同时利用</w:t>
                      </w:r>
                      <w:r w:rsidRPr="00810BE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GRU</w:t>
                      </w:r>
                      <w:r w:rsidRPr="00810BE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门控机制捕捉图像像素间的长程空间依赖。该方法成功将</w:t>
                      </w:r>
                      <w:r w:rsidRPr="00810BE9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序列建模思想</w:t>
                      </w:r>
                      <w:r w:rsidRPr="00810BE9">
                        <w:rPr>
                          <w:rFonts w:ascii="Times New Roman" w:eastAsia="宋体" w:hAnsi="Times New Roman" w:cs="Times New Roman"/>
                          <w:color w:val="000000"/>
                          <w:sz w:val="22"/>
                          <w:szCs w:val="22"/>
                        </w:rPr>
                        <w:t>应用于静态图像表征，显著提升了复杂纹理下的识别鲁棒性。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EE3AB9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4B3B5" w14:textId="77777777" w:rsidR="0083329D" w:rsidRDefault="0083329D" w:rsidP="0083329D">
      <w:r>
        <w:separator/>
      </w:r>
    </w:p>
  </w:endnote>
  <w:endnote w:type="continuationSeparator" w:id="0">
    <w:p w14:paraId="6EDD7718" w14:textId="77777777" w:rsidR="0083329D" w:rsidRDefault="0083329D" w:rsidP="00833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13C62DE-6457-4F41-9A47-65AB5B4113D4}"/>
    <w:embedBold r:id="rId2" w:fontKey="{9E84AB30-7925-40B5-B058-1EC254011FE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4B327767-E68A-4A5A-9CB2-B2942B5211DC}"/>
    <w:embedBold r:id="rId4" w:subsetted="1" w:fontKey="{6C1C4234-71A7-4DE8-8F83-9BA2C7BF12E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方正公文小标宋">
    <w:charset w:val="86"/>
    <w:family w:val="auto"/>
    <w:pitch w:val="default"/>
    <w:sig w:usb0="A00002BF" w:usb1="38CF7CFA" w:usb2="00000016" w:usb3="00000000" w:csb0="00040001" w:csb1="00000000"/>
    <w:embedRegular r:id="rId5" w:subsetted="1" w:fontKey="{1BB9A229-9B54-4027-8F96-3D27F4B3332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6" w:subsetted="1" w:fontKey="{CB71D13D-44DD-473C-B21A-C360EB45431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69CC6" w14:textId="77777777" w:rsidR="0083329D" w:rsidRDefault="0083329D" w:rsidP="0083329D">
      <w:r>
        <w:separator/>
      </w:r>
    </w:p>
  </w:footnote>
  <w:footnote w:type="continuationSeparator" w:id="0">
    <w:p w14:paraId="310127B1" w14:textId="77777777" w:rsidR="0083329D" w:rsidRDefault="0083329D" w:rsidP="008332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6410DED"/>
    <w:multiLevelType w:val="singleLevel"/>
    <w:tmpl w:val="E6410DE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3819C23B"/>
    <w:multiLevelType w:val="singleLevel"/>
    <w:tmpl w:val="3819C23B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embedTrueTypeFonts/>
  <w:embedSystemFonts/>
  <w:saveSubsetFonts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614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2553ABC"/>
    <w:rsid w:val="00051C3A"/>
    <w:rsid w:val="000776C9"/>
    <w:rsid w:val="000872D2"/>
    <w:rsid w:val="000E72C5"/>
    <w:rsid w:val="00142F46"/>
    <w:rsid w:val="00157AB6"/>
    <w:rsid w:val="0016000E"/>
    <w:rsid w:val="00161072"/>
    <w:rsid w:val="001A715D"/>
    <w:rsid w:val="001C673C"/>
    <w:rsid w:val="0024214D"/>
    <w:rsid w:val="003316BB"/>
    <w:rsid w:val="004465C4"/>
    <w:rsid w:val="004528A9"/>
    <w:rsid w:val="004635CB"/>
    <w:rsid w:val="004F413B"/>
    <w:rsid w:val="005165C0"/>
    <w:rsid w:val="005258B9"/>
    <w:rsid w:val="00577896"/>
    <w:rsid w:val="005C638C"/>
    <w:rsid w:val="005D74A5"/>
    <w:rsid w:val="005F1ECA"/>
    <w:rsid w:val="0062261C"/>
    <w:rsid w:val="0062297C"/>
    <w:rsid w:val="0063708E"/>
    <w:rsid w:val="006767F7"/>
    <w:rsid w:val="00684B5A"/>
    <w:rsid w:val="006D2824"/>
    <w:rsid w:val="006E0A72"/>
    <w:rsid w:val="006F278F"/>
    <w:rsid w:val="00717E96"/>
    <w:rsid w:val="00764D95"/>
    <w:rsid w:val="00773902"/>
    <w:rsid w:val="00780B7C"/>
    <w:rsid w:val="00810AAF"/>
    <w:rsid w:val="00810BE9"/>
    <w:rsid w:val="00814189"/>
    <w:rsid w:val="0083329D"/>
    <w:rsid w:val="008448CF"/>
    <w:rsid w:val="00864634"/>
    <w:rsid w:val="008F4654"/>
    <w:rsid w:val="00912610"/>
    <w:rsid w:val="009273B9"/>
    <w:rsid w:val="00936160"/>
    <w:rsid w:val="00974342"/>
    <w:rsid w:val="009C2664"/>
    <w:rsid w:val="009C55DB"/>
    <w:rsid w:val="009E380D"/>
    <w:rsid w:val="009F61D6"/>
    <w:rsid w:val="00A450C8"/>
    <w:rsid w:val="00A504EA"/>
    <w:rsid w:val="00A5521D"/>
    <w:rsid w:val="00A7255F"/>
    <w:rsid w:val="00AA3127"/>
    <w:rsid w:val="00AF5192"/>
    <w:rsid w:val="00AF655E"/>
    <w:rsid w:val="00B2202A"/>
    <w:rsid w:val="00B37E77"/>
    <w:rsid w:val="00B550CC"/>
    <w:rsid w:val="00B8456A"/>
    <w:rsid w:val="00B95CDD"/>
    <w:rsid w:val="00BA008F"/>
    <w:rsid w:val="00BA5E6D"/>
    <w:rsid w:val="00BC169D"/>
    <w:rsid w:val="00C204A7"/>
    <w:rsid w:val="00C6432B"/>
    <w:rsid w:val="00C83B49"/>
    <w:rsid w:val="00CA25F5"/>
    <w:rsid w:val="00CC3B34"/>
    <w:rsid w:val="00CC5793"/>
    <w:rsid w:val="00D20878"/>
    <w:rsid w:val="00D529B1"/>
    <w:rsid w:val="00D803CA"/>
    <w:rsid w:val="00DB32B0"/>
    <w:rsid w:val="00DD2B2F"/>
    <w:rsid w:val="00DD42C0"/>
    <w:rsid w:val="00DD58A7"/>
    <w:rsid w:val="00DE4C69"/>
    <w:rsid w:val="00E0325D"/>
    <w:rsid w:val="00EE3AB9"/>
    <w:rsid w:val="00EE7334"/>
    <w:rsid w:val="00EF7E74"/>
    <w:rsid w:val="00F61769"/>
    <w:rsid w:val="00F94CDC"/>
    <w:rsid w:val="00F96C8E"/>
    <w:rsid w:val="01375CDC"/>
    <w:rsid w:val="051B50B8"/>
    <w:rsid w:val="08D34920"/>
    <w:rsid w:val="094C193D"/>
    <w:rsid w:val="0AC1538F"/>
    <w:rsid w:val="0B316DB7"/>
    <w:rsid w:val="0C8729EF"/>
    <w:rsid w:val="0E026D2A"/>
    <w:rsid w:val="10F50CA6"/>
    <w:rsid w:val="11F15A4F"/>
    <w:rsid w:val="13A4281C"/>
    <w:rsid w:val="13EC78B4"/>
    <w:rsid w:val="161F3A58"/>
    <w:rsid w:val="17377504"/>
    <w:rsid w:val="18035E03"/>
    <w:rsid w:val="1AEF299D"/>
    <w:rsid w:val="1C2F10F1"/>
    <w:rsid w:val="1CAC44F0"/>
    <w:rsid w:val="1D2C3EF7"/>
    <w:rsid w:val="1DFB6409"/>
    <w:rsid w:val="1EF108E0"/>
    <w:rsid w:val="1F6C3B90"/>
    <w:rsid w:val="1F8D685B"/>
    <w:rsid w:val="1FAC5C2E"/>
    <w:rsid w:val="20E52F05"/>
    <w:rsid w:val="2166289C"/>
    <w:rsid w:val="280E2503"/>
    <w:rsid w:val="292B685E"/>
    <w:rsid w:val="29E11E0E"/>
    <w:rsid w:val="2C2661B3"/>
    <w:rsid w:val="2ED74FE6"/>
    <w:rsid w:val="30F92FE5"/>
    <w:rsid w:val="32A861C2"/>
    <w:rsid w:val="336631F3"/>
    <w:rsid w:val="37635920"/>
    <w:rsid w:val="378F4D97"/>
    <w:rsid w:val="39E65C0C"/>
    <w:rsid w:val="3BB86DDB"/>
    <w:rsid w:val="3C7A1ABD"/>
    <w:rsid w:val="3F775C99"/>
    <w:rsid w:val="3F9470ED"/>
    <w:rsid w:val="42553ABC"/>
    <w:rsid w:val="43186AD5"/>
    <w:rsid w:val="45603F46"/>
    <w:rsid w:val="46DB4CD7"/>
    <w:rsid w:val="47555600"/>
    <w:rsid w:val="499005EF"/>
    <w:rsid w:val="4B851F05"/>
    <w:rsid w:val="4E462221"/>
    <w:rsid w:val="512C6392"/>
    <w:rsid w:val="52E00474"/>
    <w:rsid w:val="544D1986"/>
    <w:rsid w:val="54996B2C"/>
    <w:rsid w:val="55AF05D2"/>
    <w:rsid w:val="57C500D3"/>
    <w:rsid w:val="5A353C2F"/>
    <w:rsid w:val="5C376AE2"/>
    <w:rsid w:val="608B062B"/>
    <w:rsid w:val="642D0374"/>
    <w:rsid w:val="671E153F"/>
    <w:rsid w:val="67C94DD4"/>
    <w:rsid w:val="68D91796"/>
    <w:rsid w:val="68E73799"/>
    <w:rsid w:val="6A350C0D"/>
    <w:rsid w:val="6DB63EA8"/>
    <w:rsid w:val="6FB22D40"/>
    <w:rsid w:val="6FB42615"/>
    <w:rsid w:val="74AB36AB"/>
    <w:rsid w:val="76B4739E"/>
    <w:rsid w:val="7BA26EDF"/>
    <w:rsid w:val="7C032FA6"/>
    <w:rsid w:val="7CDF4CC7"/>
    <w:rsid w:val="7D0D15B6"/>
    <w:rsid w:val="7DDC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color="white">
      <v:fill color="white"/>
    </o:shapedefaults>
    <o:shapelayout v:ext="edit">
      <o:idmap v:ext="edit" data="1"/>
    </o:shapelayout>
  </w:shapeDefaults>
  <w:decimalSymbol w:val="."/>
  <w:listSeparator w:val=","/>
  <w14:docId w14:val="79AA3CCF"/>
  <w15:docId w15:val="{67AA53AD-5F49-411D-AEEC-92477D8D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keepNext/>
      <w:outlineLvl w:val="1"/>
    </w:pPr>
    <w:rPr>
      <w:b/>
      <w:lang w:eastAsia="en-US"/>
    </w:rPr>
  </w:style>
  <w:style w:type="paragraph" w:styleId="4">
    <w:name w:val="heading 4"/>
    <w:basedOn w:val="a"/>
    <w:next w:val="a"/>
    <w:link w:val="40"/>
    <w:semiHidden/>
    <w:unhideWhenUsed/>
    <w:qFormat/>
    <w:rsid w:val="00C6432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character" w:styleId="a4">
    <w:name w:val="FollowedHyperlink"/>
    <w:basedOn w:val="a0"/>
    <w:rPr>
      <w:color w:val="800080"/>
      <w:u w:val="single"/>
    </w:rPr>
  </w:style>
  <w:style w:type="character" w:styleId="a5">
    <w:name w:val="Hyperlink"/>
    <w:basedOn w:val="a0"/>
    <w:rPr>
      <w:color w:val="0000FF"/>
      <w:u w:val="single"/>
    </w:rPr>
  </w:style>
  <w:style w:type="character" w:styleId="a6">
    <w:name w:val="annotation reference"/>
    <w:basedOn w:val="a0"/>
    <w:rPr>
      <w:sz w:val="21"/>
      <w:szCs w:val="21"/>
    </w:rPr>
  </w:style>
  <w:style w:type="character" w:customStyle="1" w:styleId="40">
    <w:name w:val="标题 4 字符"/>
    <w:basedOn w:val="a0"/>
    <w:link w:val="4"/>
    <w:semiHidden/>
    <w:rsid w:val="00C6432B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7">
    <w:name w:val="header"/>
    <w:basedOn w:val="a"/>
    <w:link w:val="a8"/>
    <w:rsid w:val="008332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83329D"/>
    <w:rPr>
      <w:kern w:val="2"/>
      <w:sz w:val="18"/>
      <w:szCs w:val="18"/>
    </w:rPr>
  </w:style>
  <w:style w:type="paragraph" w:styleId="a9">
    <w:name w:val="footer"/>
    <w:basedOn w:val="a"/>
    <w:link w:val="aa"/>
    <w:rsid w:val="008332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83329D"/>
    <w:rPr>
      <w:kern w:val="2"/>
      <w:sz w:val="18"/>
      <w:szCs w:val="18"/>
    </w:rPr>
  </w:style>
  <w:style w:type="character" w:styleId="ab">
    <w:name w:val="Strong"/>
    <w:basedOn w:val="a0"/>
    <w:uiPriority w:val="22"/>
    <w:qFormat/>
    <w:rsid w:val="003316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2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ng\AppData\Roaming\kingsoft\office6\templates\download\7180726a-03cd-42f9-9ba2-982c1e44cf0c\&#31616;&#32422;&#33521;&#25991;&#36890;&#29992;&#40657;&#3033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简约英文通用黑白简历.docx</Template>
  <TotalTime>8</TotalTime>
  <Pages>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石头</dc:creator>
  <cp:lastModifiedBy>jing chen</cp:lastModifiedBy>
  <cp:revision>12</cp:revision>
  <cp:lastPrinted>2025-11-24T05:03:00Z</cp:lastPrinted>
  <dcterms:created xsi:type="dcterms:W3CDTF">2025-11-24T02:54:00Z</dcterms:created>
  <dcterms:modified xsi:type="dcterms:W3CDTF">2025-11-24T05:04:00Z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UUID">
    <vt:lpwstr>v1.0_mb_dJ9HYZnx06SLj5Wybr6B0g==</vt:lpwstr>
  </property>
  <property fmtid="{D5CDD505-2E9C-101B-9397-08002B2CF9AE}" pid="4" name="ICV">
    <vt:lpwstr>3731061BE81A40DB80582A4C395030E7_11</vt:lpwstr>
  </property>
  <property fmtid="{D5CDD505-2E9C-101B-9397-08002B2CF9AE}" pid="5" name="KSOTemplateDocerSaveRecord">
    <vt:lpwstr>eyJoZGlkIjoiYWZmYzU2YjdjMjUxYzkxMjJiOTYxMWQ3MTU4YmU4M2IiLCJ1c2VySWQiOiIxMjg2NDIxNjU5In0=</vt:lpwstr>
  </property>
</Properties>
</file>